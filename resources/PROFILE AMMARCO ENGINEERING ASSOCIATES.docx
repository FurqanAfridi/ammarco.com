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2"/>
        <w:gridCol w:w="56"/>
        <w:gridCol w:w="206"/>
        <w:gridCol w:w="6"/>
        <w:gridCol w:w="6"/>
        <w:gridCol w:w="615"/>
        <w:gridCol w:w="404"/>
        <w:gridCol w:w="6904"/>
        <w:gridCol w:w="461"/>
        <w:gridCol w:w="131"/>
      </w:tblGrid>
      <w:tr w:rsidR="00A00905" w14:paraId="6DB88D59" w14:textId="77777777" w:rsidTr="00315D86">
        <w:trPr>
          <w:trHeight w:hRule="exact" w:val="9180"/>
        </w:trPr>
        <w:tc>
          <w:tcPr>
            <w:tcW w:w="6454" w:type="dxa"/>
            <w:gridSpan w:val="3"/>
          </w:tcPr>
          <w:tbl>
            <w:tblPr>
              <w:tblW w:w="645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57"/>
            </w:tblGrid>
            <w:tr w:rsidR="000F45FC" w14:paraId="22654B4B" w14:textId="77777777" w:rsidTr="0063314D">
              <w:trPr>
                <w:trHeight w:val="6881"/>
              </w:trPr>
              <w:tc>
                <w:tcPr>
                  <w:tcW w:w="5000" w:type="pct"/>
                </w:tcPr>
                <w:p w14:paraId="50685F37" w14:textId="77777777" w:rsidR="000F45FC" w:rsidRPr="00603E37" w:rsidRDefault="003A20BE">
                  <w:pPr>
                    <w:pStyle w:val="Heading2"/>
                    <w:spacing w:before="0"/>
                    <w:rPr>
                      <w:sz w:val="36"/>
                      <w:szCs w:val="36"/>
                    </w:rPr>
                  </w:pPr>
                  <w:bookmarkStart w:id="0" w:name="_Toc347752181"/>
                  <w:r w:rsidRPr="00603E37">
                    <w:rPr>
                      <w:sz w:val="36"/>
                      <w:szCs w:val="36"/>
                    </w:rPr>
                    <w:t>Who we are</w:t>
                  </w:r>
                  <w:bookmarkEnd w:id="0"/>
                  <w:r w:rsidR="00ED3AB1" w:rsidRPr="00603E37">
                    <w:rPr>
                      <w:sz w:val="36"/>
                      <w:szCs w:val="36"/>
                    </w:rPr>
                    <w:t>!</w:t>
                  </w:r>
                </w:p>
                <w:p w14:paraId="4F19A8E8" w14:textId="77777777" w:rsidR="00B23F8E" w:rsidRDefault="00B23F8E" w:rsidP="00B23F8E">
                  <w:proofErr w:type="spellStart"/>
                  <w:r w:rsidRPr="00B23F8E">
                    <w:t>Ammarco</w:t>
                  </w:r>
                  <w:proofErr w:type="spellEnd"/>
                  <w:r w:rsidRPr="00B23F8E">
                    <w:t xml:space="preserve"> is only one of its </w:t>
                  </w:r>
                  <w:r w:rsidR="009037AB" w:rsidRPr="00B23F8E">
                    <w:t>kinds</w:t>
                  </w:r>
                  <w:r w:rsidRPr="00B23F8E">
                    <w:t>, sole entity having its associated network in Islamabad, established and registered with Government of Pakistan.</w:t>
                  </w:r>
                  <w:r>
                    <w:t xml:space="preserve"> </w:t>
                  </w:r>
                </w:p>
                <w:p w14:paraId="2671A3A6" w14:textId="77777777" w:rsidR="000F45FC" w:rsidRDefault="009037AB">
                  <w:proofErr w:type="spellStart"/>
                  <w:r w:rsidRPr="009037AB">
                    <w:t>Ammarco</w:t>
                  </w:r>
                  <w:proofErr w:type="spellEnd"/>
                  <w:r w:rsidRPr="009037AB">
                    <w:t xml:space="preserve"> gratifies itself in bringing in its professional services for interior &amp; exterior design consultancy, planning and execution of business &amp; residential projects. Equipped with specialized and experienced team of technical staff; Engineers, Sub Engineers, Electricians, Plumbers, Painters, Masons and Labor.</w:t>
                  </w:r>
                </w:p>
                <w:p w14:paraId="709FE933" w14:textId="77777777" w:rsidR="00431EDF" w:rsidRDefault="00431EDF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olor w:val="F07F09" w:themeColor="accent1"/>
                      <w:sz w:val="28"/>
                      <w:szCs w:val="28"/>
                    </w:rPr>
                  </w:pPr>
                </w:p>
                <w:p w14:paraId="41C237D2" w14:textId="77777777" w:rsidR="00431EDF" w:rsidRDefault="00431EDF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olor w:val="F07F09" w:themeColor="accent1"/>
                      <w:sz w:val="28"/>
                      <w:szCs w:val="28"/>
                    </w:rPr>
                  </w:pPr>
                </w:p>
                <w:p w14:paraId="52E45B83" w14:textId="77777777" w:rsidR="00431EDF" w:rsidRDefault="00431EDF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olor w:val="F07F09" w:themeColor="accent1"/>
                      <w:sz w:val="28"/>
                      <w:szCs w:val="28"/>
                    </w:rPr>
                  </w:pPr>
                </w:p>
                <w:p w14:paraId="1D97A3D5" w14:textId="77777777" w:rsidR="009037AB" w:rsidRPr="00603E37" w:rsidRDefault="009037AB">
                  <w:pPr>
                    <w:rPr>
                      <w:rFonts w:asciiTheme="majorHAnsi" w:eastAsiaTheme="majorEastAsia" w:hAnsiTheme="majorHAnsi" w:cstheme="majorBidi"/>
                      <w:b/>
                      <w:bCs/>
                      <w:color w:val="F07F09" w:themeColor="accent1"/>
                      <w:sz w:val="36"/>
                      <w:szCs w:val="36"/>
                    </w:rPr>
                  </w:pPr>
                  <w:r w:rsidRPr="00603E37">
                    <w:rPr>
                      <w:rFonts w:asciiTheme="majorHAnsi" w:eastAsiaTheme="majorEastAsia" w:hAnsiTheme="majorHAnsi" w:cstheme="majorBidi"/>
                      <w:b/>
                      <w:bCs/>
                      <w:color w:val="F07F09" w:themeColor="accent1"/>
                      <w:sz w:val="36"/>
                      <w:szCs w:val="36"/>
                    </w:rPr>
                    <w:t>Objectives</w:t>
                  </w:r>
                </w:p>
                <w:p w14:paraId="5D74E3CA" w14:textId="77777777" w:rsidR="0063314D" w:rsidRDefault="00191F80" w:rsidP="0063314D">
                  <w:pPr>
                    <w:pStyle w:val="ListBullet"/>
                  </w:pPr>
                  <w:r>
                    <w:t>To b</w:t>
                  </w:r>
                  <w:r w:rsidR="0063314D">
                    <w:t xml:space="preserve">e the </w:t>
                  </w:r>
                  <w:r w:rsidR="0063314D" w:rsidRPr="00CE1700">
                    <w:t>st</w:t>
                  </w:r>
                  <w:r w:rsidR="0063314D">
                    <w:t>rategic associate of our valued customers.</w:t>
                  </w:r>
                </w:p>
                <w:p w14:paraId="6853AC2C" w14:textId="77777777" w:rsidR="0063314D" w:rsidRDefault="00191F80" w:rsidP="0063314D">
                  <w:pPr>
                    <w:pStyle w:val="ListBullet"/>
                  </w:pPr>
                  <w:r>
                    <w:t>To provide v</w:t>
                  </w:r>
                  <w:r w:rsidR="0063314D">
                    <w:t xml:space="preserve">alue added services for </w:t>
                  </w:r>
                  <w:r w:rsidR="0063314D" w:rsidRPr="00CE1700">
                    <w:t>the most feasible</w:t>
                  </w:r>
                  <w:r w:rsidR="0063314D">
                    <w:t>,</w:t>
                  </w:r>
                  <w:r w:rsidR="0063314D" w:rsidRPr="00CE1700">
                    <w:t xml:space="preserve"> cost effective and </w:t>
                  </w:r>
                  <w:r w:rsidR="0063314D">
                    <w:t>profitable</w:t>
                  </w:r>
                  <w:r w:rsidR="0063314D" w:rsidRPr="00CE1700">
                    <w:t xml:space="preserve"> projects</w:t>
                  </w:r>
                  <w:r w:rsidR="0063314D">
                    <w:t>.</w:t>
                  </w:r>
                </w:p>
                <w:p w14:paraId="6D01147C" w14:textId="77777777" w:rsidR="00191F80" w:rsidRDefault="00F94A4C" w:rsidP="00191F80">
                  <w:pPr>
                    <w:pStyle w:val="ListBullet"/>
                  </w:pPr>
                  <w:r>
                    <w:t>Bring in</w:t>
                  </w:r>
                  <w:r w:rsidR="00014963" w:rsidRPr="00CE1700">
                    <w:t xml:space="preserve"> </w:t>
                  </w:r>
                  <w:r w:rsidR="00014963">
                    <w:t>widespread</w:t>
                  </w:r>
                  <w:r w:rsidR="00014963" w:rsidRPr="00CE1700">
                    <w:t xml:space="preserve"> resources to each project</w:t>
                  </w:r>
                  <w:r w:rsidR="00014963">
                    <w:t>.</w:t>
                  </w:r>
                </w:p>
                <w:p w14:paraId="5D7BC697" w14:textId="77777777" w:rsidR="00191F80" w:rsidRDefault="00191F80" w:rsidP="00191F80">
                  <w:pPr>
                    <w:pStyle w:val="ListBullet"/>
                  </w:pPr>
                  <w:r w:rsidRPr="002009F3">
                    <w:rPr>
                      <w:rFonts w:ascii="Cambria" w:eastAsia="Times New Roman" w:hAnsi="Cambria" w:cs="Times New Roman"/>
                      <w:color w:val="595959"/>
                    </w:rPr>
                    <w:t>To go the extra mile to ensure clients’ satisfaction – every time!</w:t>
                  </w:r>
                </w:p>
                <w:p w14:paraId="707E7E45" w14:textId="77777777" w:rsidR="00191F80" w:rsidRPr="002009F3" w:rsidRDefault="00191F80" w:rsidP="00191F80">
                  <w:pPr>
                    <w:pStyle w:val="ListBullet"/>
                    <w:rPr>
                      <w:rFonts w:ascii="Cambria" w:eastAsia="Times New Roman" w:hAnsi="Cambria" w:cs="Times New Roman"/>
                      <w:color w:val="595959"/>
                    </w:rPr>
                  </w:pPr>
                  <w:r w:rsidRPr="002009F3">
                    <w:rPr>
                      <w:rFonts w:ascii="Cambria" w:eastAsia="Times New Roman" w:hAnsi="Cambria" w:cs="Times New Roman"/>
                      <w:color w:val="595959"/>
                    </w:rPr>
                    <w:t>To furnish adaptable services drawing across divisional lines.</w:t>
                  </w:r>
                </w:p>
                <w:p w14:paraId="3FBF2117" w14:textId="77777777" w:rsidR="000F45FC" w:rsidRDefault="003A20BE" w:rsidP="00B23F8E">
                  <w:pPr>
                    <w:pStyle w:val="ContactInfo"/>
                  </w:pPr>
                  <w:r>
                    <w:t xml:space="preserve"> </w:t>
                  </w:r>
                </w:p>
              </w:tc>
            </w:tr>
            <w:tr w:rsidR="000F45FC" w14:paraId="44668412" w14:textId="77777777" w:rsidTr="0063314D">
              <w:trPr>
                <w:trHeight w:val="1938"/>
              </w:trPr>
              <w:tc>
                <w:tcPr>
                  <w:tcW w:w="5000" w:type="pct"/>
                  <w:vAlign w:val="bottom"/>
                </w:tcPr>
                <w:p w14:paraId="23065138" w14:textId="77777777" w:rsidR="000F45FC" w:rsidRDefault="000F45FC">
                  <w:pPr>
                    <w:pStyle w:val="NoSpacing"/>
                  </w:pPr>
                </w:p>
              </w:tc>
            </w:tr>
          </w:tbl>
          <w:p w14:paraId="2BE57F41" w14:textId="77777777" w:rsidR="000F45FC" w:rsidRDefault="000F45FC">
            <w:pPr>
              <w:pStyle w:val="NoSpacing"/>
            </w:pPr>
          </w:p>
        </w:tc>
        <w:tc>
          <w:tcPr>
            <w:tcW w:w="6" w:type="dxa"/>
          </w:tcPr>
          <w:p w14:paraId="1E4FBCDA" w14:textId="77777777" w:rsidR="000F45FC" w:rsidRDefault="000F45FC">
            <w:pPr>
              <w:pStyle w:val="NoSpacing"/>
            </w:pPr>
          </w:p>
        </w:tc>
        <w:tc>
          <w:tcPr>
            <w:tcW w:w="6" w:type="dxa"/>
          </w:tcPr>
          <w:p w14:paraId="740CC1AC" w14:textId="77777777" w:rsidR="000F45FC" w:rsidRDefault="000F45FC">
            <w:pPr>
              <w:pStyle w:val="NoSpacing"/>
            </w:pPr>
          </w:p>
        </w:tc>
        <w:tc>
          <w:tcPr>
            <w:tcW w:w="8515" w:type="dxa"/>
            <w:gridSpan w:val="5"/>
          </w:tcPr>
          <w:p w14:paraId="286ED274" w14:textId="77777777" w:rsidR="0064153A" w:rsidRDefault="0064153A"/>
          <w:p w14:paraId="3E8C866E" w14:textId="77777777" w:rsidR="0064153A" w:rsidRDefault="0064153A"/>
          <w:tbl>
            <w:tblPr>
              <w:tblW w:w="837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75"/>
            </w:tblGrid>
            <w:tr w:rsidR="000F45FC" w14:paraId="23FF894B" w14:textId="77777777" w:rsidTr="00A94294">
              <w:trPr>
                <w:trHeight w:val="1899"/>
              </w:trPr>
              <w:tc>
                <w:tcPr>
                  <w:tcW w:w="5000" w:type="pct"/>
                  <w:vAlign w:val="bottom"/>
                </w:tcPr>
                <w:p w14:paraId="300DFF15" w14:textId="77777777" w:rsidR="000F45FC" w:rsidRPr="00090035" w:rsidRDefault="0040335F" w:rsidP="0064153A">
                  <w:pPr>
                    <w:pStyle w:val="Title"/>
                    <w:jc w:val="center"/>
                    <w:rPr>
                      <w:sz w:val="72"/>
                      <w:szCs w:val="72"/>
                    </w:rPr>
                  </w:pPr>
                  <w:r>
                    <w:rPr>
                      <w:noProof/>
                      <w:sz w:val="72"/>
                      <w:szCs w:val="72"/>
                      <w:lang w:eastAsia="en-US"/>
                    </w:rPr>
                    <w:drawing>
                      <wp:inline distT="0" distB="0" distL="0" distR="0" wp14:anchorId="00CA0A18" wp14:editId="61F1F9CE">
                        <wp:extent cx="4194815" cy="2934268"/>
                        <wp:effectExtent l="19050" t="0" r="0" b="0"/>
                        <wp:docPr id="8" name="Picture 7" descr="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26975" cy="29567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F45FC" w14:paraId="67BC1140" w14:textId="77777777" w:rsidTr="00A94294">
              <w:trPr>
                <w:trHeight w:val="1737"/>
              </w:trPr>
              <w:tc>
                <w:tcPr>
                  <w:tcW w:w="5000" w:type="pct"/>
                  <w:vAlign w:val="center"/>
                </w:tcPr>
                <w:tbl>
                  <w:tblPr>
                    <w:tblW w:w="6961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61"/>
                  </w:tblGrid>
                  <w:tr w:rsidR="000F45FC" w14:paraId="77EFB071" w14:textId="77777777" w:rsidTr="0064153A">
                    <w:trPr>
                      <w:trHeight w:val="1542"/>
                      <w:jc w:val="center"/>
                    </w:trPr>
                    <w:tc>
                      <w:tcPr>
                        <w:tcW w:w="0" w:type="auto"/>
                      </w:tcPr>
                      <w:p w14:paraId="1D42D2B9" w14:textId="77777777" w:rsidR="0040335F" w:rsidRPr="007C582A" w:rsidRDefault="0040335F" w:rsidP="0040335F">
                        <w:pPr>
                          <w:pStyle w:val="Photo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 w:val="0"/>
                            <w:color w:val="F07F09" w:themeColor="accent1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 w:val="0"/>
                            <w:color w:val="F07F09" w:themeColor="accent1"/>
                            <w:sz w:val="36"/>
                            <w:szCs w:val="36"/>
                          </w:rPr>
                          <w:t xml:space="preserve">  </w:t>
                        </w:r>
                        <w:r w:rsidR="0064153A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 w:val="0"/>
                            <w:color w:val="F07F09" w:themeColor="accent1"/>
                            <w:sz w:val="36"/>
                            <w:szCs w:val="36"/>
                          </w:rPr>
                          <w:t xml:space="preserve">   </w:t>
                        </w:r>
                        <w:r w:rsidRPr="00191F80">
                          <w:rPr>
                            <w:sz w:val="19"/>
                            <w:szCs w:val="19"/>
                          </w:rPr>
                          <w:t xml:space="preserve">Quality and Durability wrapped in a combination of 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Archetypal </w:t>
                        </w:r>
                        <w:r w:rsidRPr="00191F80">
                          <w:rPr>
                            <w:sz w:val="19"/>
                            <w:szCs w:val="19"/>
                          </w:rPr>
                          <w:t xml:space="preserve">Contemporary designs – brought </w:t>
                        </w:r>
                        <w:r>
                          <w:rPr>
                            <w:sz w:val="19"/>
                            <w:szCs w:val="19"/>
                          </w:rPr>
                          <w:t>to you through examplary professionalism..</w:t>
                        </w:r>
                      </w:p>
                      <w:p w14:paraId="279AB9D5" w14:textId="77777777" w:rsidR="0075227D" w:rsidRPr="0075227D" w:rsidRDefault="0075227D" w:rsidP="0075227D">
                        <w:pPr>
                          <w:spacing w:line="240" w:lineRule="auto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F07F09" w:themeColor="accent1"/>
                            <w:sz w:val="28"/>
                            <w:szCs w:val="28"/>
                          </w:rPr>
                        </w:pPr>
                      </w:p>
                      <w:p w14:paraId="75D7E3D0" w14:textId="77777777" w:rsidR="00431EDF" w:rsidRPr="00431EDF" w:rsidRDefault="00431EDF" w:rsidP="00431EDF">
                        <w:pPr>
                          <w:pStyle w:val="Heading2"/>
                          <w:jc w:val="center"/>
                          <w:rPr>
                            <w:sz w:val="36"/>
                            <w:szCs w:val="36"/>
                          </w:rPr>
                        </w:pPr>
                        <w:bookmarkStart w:id="1" w:name="_Toc347752182"/>
                        <w:r>
                          <w:rPr>
                            <w:sz w:val="36"/>
                            <w:szCs w:val="36"/>
                          </w:rPr>
                          <w:t>Contact u</w:t>
                        </w:r>
                        <w:r w:rsidRPr="00431EDF">
                          <w:rPr>
                            <w:sz w:val="36"/>
                            <w:szCs w:val="36"/>
                          </w:rPr>
                          <w:t>s</w:t>
                        </w:r>
                        <w:bookmarkEnd w:id="1"/>
                      </w:p>
                      <w:sdt>
                        <w:sdtPr>
                          <w:rPr>
                            <w:sz w:val="18"/>
                            <w:szCs w:val="18"/>
                          </w:rPr>
                          <w:alias w:val="Company Address"/>
                          <w:tag w:val=""/>
                          <w:id w:val="-1057700626"/>
                          <w:placeholder>
                            <w:docPart w:val="8CF7BCB1BAC146A8A3F98334ABDE543D"/>
                          </w:placeholder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 w:multiLine="1"/>
                        </w:sdtPr>
                        <w:sdtContent>
                          <w:p w14:paraId="764B8EAE" w14:textId="77777777" w:rsidR="00431EDF" w:rsidRPr="00106966" w:rsidRDefault="0040335F" w:rsidP="0010696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Plot # 13, Shop # 04, I&amp;T Centre, G-9/4, Islamabad.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  <w:t>Phone: +92 51 2281133, 2325443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  <w:t>Cell: +92 333 5766744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  <w:t>Email:  ammarco.pk@gmail.com</w:t>
                            </w:r>
                          </w:p>
                        </w:sdtContent>
                      </w:sdt>
                      <w:p w14:paraId="4BADAD9C" w14:textId="77777777" w:rsidR="0075227D" w:rsidRPr="00431EDF" w:rsidRDefault="0075227D" w:rsidP="00106966">
                        <w:pPr>
                          <w:pStyle w:val="ContactInfo"/>
                          <w:rPr>
                            <w:sz w:val="18"/>
                            <w:szCs w:val="18"/>
                            <w:lang w:eastAsia="en-US"/>
                          </w:rPr>
                        </w:pPr>
                      </w:p>
                      <w:p w14:paraId="60EA1203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0EC1DCDA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3E424FEB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1100B11B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62971E44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5A70FF27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3BF95CF3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686FB1B0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20009DDB" w14:textId="77777777" w:rsidR="0075227D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  <w:lang w:eastAsia="en-US"/>
                          </w:rPr>
                        </w:pPr>
                      </w:p>
                      <w:p w14:paraId="52B4AA22" w14:textId="77777777" w:rsidR="0075227D" w:rsidRPr="00191F80" w:rsidRDefault="0075227D" w:rsidP="00191F80">
                        <w:pPr>
                          <w:pStyle w:val="Photo"/>
                          <w:rPr>
                            <w:sz w:val="19"/>
                            <w:szCs w:val="19"/>
                          </w:rPr>
                        </w:pPr>
                      </w:p>
                    </w:tc>
                  </w:tr>
                  <w:tr w:rsidR="00106966" w14:paraId="54DF85D0" w14:textId="77777777" w:rsidTr="0064153A">
                    <w:trPr>
                      <w:trHeight w:val="1542"/>
                      <w:jc w:val="center"/>
                    </w:trPr>
                    <w:tc>
                      <w:tcPr>
                        <w:tcW w:w="0" w:type="auto"/>
                      </w:tcPr>
                      <w:p w14:paraId="4150D3F0" w14:textId="77777777" w:rsidR="00106966" w:rsidRDefault="00106966" w:rsidP="0064153A">
                        <w:pPr>
                          <w:pStyle w:val="Photo"/>
                          <w:jc w:val="left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noProof w:val="0"/>
                            <w:color w:val="F07F09" w:themeColor="accent1"/>
                            <w:sz w:val="36"/>
                            <w:szCs w:val="36"/>
                          </w:rPr>
                        </w:pPr>
                      </w:p>
                    </w:tc>
                  </w:tr>
                </w:tbl>
                <w:p w14:paraId="1E1D5E6C" w14:textId="77777777" w:rsidR="000F45FC" w:rsidRDefault="000F45FC">
                  <w:pPr>
                    <w:pStyle w:val="NoSpacing"/>
                    <w:jc w:val="center"/>
                  </w:pPr>
                </w:p>
              </w:tc>
            </w:tr>
            <w:tr w:rsidR="000F45FC" w14:paraId="440AE94F" w14:textId="77777777" w:rsidTr="00A94294">
              <w:trPr>
                <w:trHeight w:val="784"/>
              </w:trPr>
              <w:tc>
                <w:tcPr>
                  <w:tcW w:w="5000" w:type="pct"/>
                </w:tcPr>
                <w:p w14:paraId="34EEB10C" w14:textId="77777777" w:rsidR="000F45FC" w:rsidRDefault="000F45FC" w:rsidP="0034578F">
                  <w:pPr>
                    <w:pStyle w:val="Organization"/>
                  </w:pPr>
                </w:p>
              </w:tc>
            </w:tr>
          </w:tbl>
          <w:p w14:paraId="71A54E44" w14:textId="77777777" w:rsidR="000F45FC" w:rsidRDefault="000F45FC" w:rsidP="003311DD">
            <w:pPr>
              <w:pStyle w:val="NoSpacing"/>
              <w:jc w:val="right"/>
            </w:pPr>
          </w:p>
        </w:tc>
      </w:tr>
      <w:tr w:rsidR="000F45FC" w14:paraId="445341ED" w14:textId="77777777" w:rsidTr="00315D86">
        <w:trPr>
          <w:gridAfter w:val="1"/>
          <w:wAfter w:w="131" w:type="dxa"/>
          <w:trHeight w:hRule="exact" w:val="9759"/>
        </w:trPr>
        <w:tc>
          <w:tcPr>
            <w:tcW w:w="6248" w:type="dxa"/>
            <w:gridSpan w:val="2"/>
          </w:tcPr>
          <w:p w14:paraId="5C1378E8" w14:textId="77777777" w:rsidR="000F45FC" w:rsidRPr="00E543D3" w:rsidRDefault="00E543D3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  <w:r w:rsidRPr="00E543D3">
              <w:rPr>
                <w:b/>
                <w:bCs/>
                <w:color w:val="F07F09" w:themeColor="accent1"/>
                <w:sz w:val="50"/>
                <w:szCs w:val="50"/>
              </w:rPr>
              <w:lastRenderedPageBreak/>
              <w:t>Int</w:t>
            </w:r>
            <w:r>
              <w:rPr>
                <w:b/>
                <w:bCs/>
                <w:color w:val="F07F09" w:themeColor="accent1"/>
                <w:sz w:val="50"/>
                <w:szCs w:val="50"/>
              </w:rPr>
              <w:t>erior &amp; Exterior Design</w:t>
            </w:r>
          </w:p>
          <w:p w14:paraId="72123392" w14:textId="77777777" w:rsidR="000F45FC" w:rsidRPr="00120E63" w:rsidRDefault="008118A5" w:rsidP="008118A5">
            <w:pPr>
              <w:spacing w:after="200" w:line="264" w:lineRule="auto"/>
            </w:pPr>
            <w:proofErr w:type="spellStart"/>
            <w:r>
              <w:t>Ammarco</w:t>
            </w:r>
            <w:proofErr w:type="spellEnd"/>
            <w:r>
              <w:t xml:space="preserve"> is a contracting firm</w:t>
            </w:r>
            <w:r w:rsidRPr="00E543D3">
              <w:t xml:space="preserve"> in this </w:t>
            </w:r>
            <w:r>
              <w:t>business</w:t>
            </w:r>
            <w:r w:rsidR="00EB4B43">
              <w:t>, our</w:t>
            </w:r>
            <w:r w:rsidRPr="00E543D3">
              <w:t xml:space="preserve"> Executive and Technical Experts have already handled a v</w:t>
            </w:r>
            <w:r w:rsidR="00A17F6B">
              <w:t xml:space="preserve">ast range of Projects including, </w:t>
            </w:r>
            <w:r w:rsidRPr="00E543D3">
              <w:t xml:space="preserve">Group housings of public sector, Schools, Hotels, Industrial and Commercial buildings etc. </w:t>
            </w:r>
            <w:r w:rsidR="00A17F6B">
              <w:t xml:space="preserve">Resulting in </w:t>
            </w:r>
            <w:r w:rsidRPr="00E543D3">
              <w:t>requisite experience for</w:t>
            </w:r>
            <w:r w:rsidR="00A17F6B">
              <w:t xml:space="preserve"> execution of all types of works. Equipped by sufficient tools, plants and workforce to cater the projects.</w:t>
            </w:r>
            <w:r w:rsidR="00E543D3" w:rsidRPr="00E543D3">
              <w:t xml:space="preserve"> We are financially sound and enjoy the good support of Leading Manufacturers and</w:t>
            </w:r>
            <w:r w:rsidR="00E543D3" w:rsidRPr="00120E63">
              <w:t xml:space="preserve"> Dealers in the respective trade</w:t>
            </w:r>
            <w:r w:rsidR="00A17F6B">
              <w:t>.</w:t>
            </w:r>
          </w:p>
          <w:p w14:paraId="3F515955" w14:textId="77777777" w:rsidR="000F45FC" w:rsidRDefault="00120E63" w:rsidP="00120E63">
            <w:pPr>
              <w:pStyle w:val="Quote"/>
              <w:ind w:left="0"/>
            </w:pPr>
            <w:r w:rsidRPr="008118A5">
              <w:rPr>
                <w:sz w:val="28"/>
                <w:szCs w:val="28"/>
              </w:rPr>
              <w:t xml:space="preserve">We provide the </w:t>
            </w:r>
            <w:r w:rsidR="008118A5" w:rsidRPr="008118A5">
              <w:rPr>
                <w:sz w:val="28"/>
                <w:szCs w:val="28"/>
              </w:rPr>
              <w:t xml:space="preserve">best </w:t>
            </w:r>
            <w:r w:rsidRPr="008118A5">
              <w:rPr>
                <w:sz w:val="28"/>
                <w:szCs w:val="28"/>
              </w:rPr>
              <w:t>price sensitive and quality oriented service</w:t>
            </w:r>
            <w:r w:rsidR="008118A5" w:rsidRPr="008118A5">
              <w:rPr>
                <w:sz w:val="28"/>
                <w:szCs w:val="28"/>
              </w:rPr>
              <w:t>s</w:t>
            </w:r>
            <w:r w:rsidRPr="008118A5">
              <w:rPr>
                <w:sz w:val="28"/>
                <w:szCs w:val="28"/>
              </w:rPr>
              <w:t xml:space="preserve"> using dedication as our tool to ensure quality</w:t>
            </w:r>
            <w:r w:rsidRPr="00120E63">
              <w:t>.</w:t>
            </w:r>
          </w:p>
          <w:p w14:paraId="2EDCDDEF" w14:textId="77777777" w:rsidR="000F45FC" w:rsidRDefault="00A17F6B">
            <w:pPr>
              <w:pStyle w:val="Heading2"/>
            </w:pPr>
            <w:r>
              <w:t>Interior Design Services</w:t>
            </w:r>
          </w:p>
          <w:p w14:paraId="6A3ADB4F" w14:textId="77777777" w:rsidR="000F45FC" w:rsidRDefault="00A51804">
            <w:proofErr w:type="spellStart"/>
            <w:r>
              <w:t>Ammarco</w:t>
            </w:r>
            <w:proofErr w:type="spellEnd"/>
            <w:r>
              <w:t xml:space="preserve"> deems</w:t>
            </w:r>
            <w:r w:rsidRPr="00A51804">
              <w:t xml:space="preserve"> that interior of your </w:t>
            </w:r>
            <w:r w:rsidR="007724D9">
              <w:t>Premises should manifest</w:t>
            </w:r>
            <w:r w:rsidR="007724D9" w:rsidRPr="00A51804">
              <w:t xml:space="preserve"> </w:t>
            </w:r>
            <w:r w:rsidRPr="00A51804">
              <w:t>an expression as your signature. The</w:t>
            </w:r>
            <w:r>
              <w:t xml:space="preserve"> spaces we design profess</w:t>
            </w:r>
            <w:r w:rsidRPr="00A51804">
              <w:t xml:space="preserve"> your personality, </w:t>
            </w:r>
            <w:r w:rsidR="007724D9">
              <w:t>class, taste and</w:t>
            </w:r>
            <w:r w:rsidRPr="00A51804">
              <w:t xml:space="preserve"> </w:t>
            </w:r>
            <w:r w:rsidR="007724D9">
              <w:t>grandeur.</w:t>
            </w:r>
          </w:p>
          <w:p w14:paraId="6EFC5C75" w14:textId="77777777" w:rsidR="000F45FC" w:rsidRDefault="00A51804" w:rsidP="0074295E">
            <w:pPr>
              <w:pStyle w:val="Heading2"/>
            </w:pPr>
            <w:r>
              <w:t>Exterior Design Services</w:t>
            </w:r>
          </w:p>
          <w:p w14:paraId="6273F0E2" w14:textId="77777777" w:rsidR="0074295E" w:rsidRDefault="0074295E" w:rsidP="00463ABA">
            <w:r>
              <w:t>We are providing</w:t>
            </w:r>
            <w:r w:rsidR="000E7B54">
              <w:t xml:space="preserve"> appropriate services</w:t>
            </w:r>
            <w:r w:rsidRPr="0074295E">
              <w:t xml:space="preserve"> rendered by a team of adroit professionals in order to </w:t>
            </w:r>
            <w:r>
              <w:t xml:space="preserve">guarantee the </w:t>
            </w:r>
            <w:r w:rsidR="00463ABA">
              <w:t>fabulous</w:t>
            </w:r>
            <w:r>
              <w:t xml:space="preserve"> impression of </w:t>
            </w:r>
            <w:r w:rsidR="00463ABA">
              <w:t xml:space="preserve">your </w:t>
            </w:r>
            <w:r>
              <w:t>facade.</w:t>
            </w:r>
          </w:p>
          <w:p w14:paraId="14ECFC06" w14:textId="77777777" w:rsidR="00463ABA" w:rsidRDefault="00463ABA" w:rsidP="00463ABA">
            <w:pPr>
              <w:pStyle w:val="ListParagraph"/>
              <w:numPr>
                <w:ilvl w:val="0"/>
                <w:numId w:val="7"/>
              </w:numPr>
            </w:pPr>
            <w:r>
              <w:t>Landscaping</w:t>
            </w:r>
          </w:p>
          <w:p w14:paraId="628D3790" w14:textId="77777777" w:rsidR="00463ABA" w:rsidRDefault="00463ABA" w:rsidP="00463ABA">
            <w:pPr>
              <w:pStyle w:val="ListParagraph"/>
              <w:numPr>
                <w:ilvl w:val="0"/>
                <w:numId w:val="7"/>
              </w:numPr>
            </w:pPr>
            <w:r>
              <w:t>Gardening</w:t>
            </w:r>
          </w:p>
        </w:tc>
        <w:tc>
          <w:tcPr>
            <w:tcW w:w="218" w:type="dxa"/>
            <w:gridSpan w:val="3"/>
          </w:tcPr>
          <w:p w14:paraId="5E9970CB" w14:textId="77777777" w:rsidR="000F45FC" w:rsidRDefault="000F45FC">
            <w:pPr>
              <w:pStyle w:val="NoSpacing"/>
            </w:pPr>
          </w:p>
        </w:tc>
        <w:tc>
          <w:tcPr>
            <w:tcW w:w="1019" w:type="dxa"/>
            <w:gridSpan w:val="2"/>
          </w:tcPr>
          <w:p w14:paraId="3F8901A6" w14:textId="77777777" w:rsidR="000F45FC" w:rsidRDefault="000F45FC">
            <w:pPr>
              <w:pStyle w:val="NoSpacing"/>
            </w:pPr>
          </w:p>
        </w:tc>
        <w:tc>
          <w:tcPr>
            <w:tcW w:w="7365" w:type="dxa"/>
            <w:gridSpan w:val="2"/>
          </w:tcPr>
          <w:p w14:paraId="06111859" w14:textId="77777777" w:rsidR="000F45FC" w:rsidRDefault="000F45FC">
            <w:pPr>
              <w:pStyle w:val="Heading1"/>
            </w:pPr>
          </w:p>
          <w:p w14:paraId="58DFB60B" w14:textId="77777777" w:rsidR="000F45FC" w:rsidRDefault="00DD6DDE">
            <w:pPr>
              <w:pStyle w:val="Heading2"/>
            </w:pPr>
            <w:r>
              <w:t>Interior Work Details</w:t>
            </w:r>
          </w:p>
          <w:tbl>
            <w:tblPr>
              <w:tblW w:w="7211" w:type="dxa"/>
              <w:tblInd w:w="1" w:type="dxa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3219"/>
              <w:gridCol w:w="3992"/>
            </w:tblGrid>
            <w:tr w:rsidR="000F45FC" w14:paraId="3F232475" w14:textId="77777777" w:rsidTr="001074AC">
              <w:trPr>
                <w:trHeight w:val="2048"/>
              </w:trPr>
              <w:tc>
                <w:tcPr>
                  <w:tcW w:w="3219" w:type="dxa"/>
                </w:tcPr>
                <w:tbl>
                  <w:tblPr>
                    <w:tblW w:w="2064" w:type="dxa"/>
                    <w:tblInd w:w="1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65"/>
                  </w:tblGrid>
                  <w:tr w:rsidR="000F45FC" w14:paraId="52DB9A91" w14:textId="77777777" w:rsidTr="00BB07A5">
                    <w:trPr>
                      <w:trHeight w:val="1208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1957A82E" w14:textId="77777777" w:rsidR="000F45FC" w:rsidRDefault="009D6629">
                        <w:pPr>
                          <w:pStyle w:val="Photo"/>
                        </w:pPr>
                        <w:r>
                          <w:rPr>
                            <w:lang w:eastAsia="en-US"/>
                          </w:rPr>
                          <w:drawing>
                            <wp:inline distT="0" distB="0" distL="0" distR="0" wp14:anchorId="1B0951CB" wp14:editId="4F93A4A6">
                              <wp:extent cx="1663024" cy="1247268"/>
                              <wp:effectExtent l="19050" t="0" r="0" b="0"/>
                              <wp:docPr id="6" name="Picture 5" descr="timing-is-everything-the-design-tabloid-4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iming-is-everything-the-design-tabloid-4.jpg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3024" cy="12472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DC58CCF" w14:textId="77777777" w:rsidR="000F45FC" w:rsidRDefault="000F45FC">
                  <w:pPr>
                    <w:pStyle w:val="NoSpacing"/>
                  </w:pPr>
                </w:p>
              </w:tc>
              <w:tc>
                <w:tcPr>
                  <w:tcW w:w="3992" w:type="dxa"/>
                </w:tcPr>
                <w:p w14:paraId="2EB7BCC3" w14:textId="77777777" w:rsidR="00EC63BF" w:rsidRDefault="00B34FB5" w:rsidP="00EC63BF">
                  <w:r>
                    <w:t>Flooring</w:t>
                  </w:r>
                  <w:r w:rsidR="00EC63BF">
                    <w:t xml:space="preserve"> (Ceramic tiles, Wooden, Vinyl, Marbles</w:t>
                  </w:r>
                  <w:r w:rsidR="00AC325C">
                    <w:t xml:space="preserve"> &amp; Granite</w:t>
                  </w:r>
                  <w:r w:rsidR="00EC63BF" w:rsidRPr="002F29B8">
                    <w:t>)</w:t>
                  </w:r>
                </w:p>
                <w:p w14:paraId="59D15D54" w14:textId="77777777" w:rsidR="000E7B54" w:rsidRDefault="000E7B54" w:rsidP="00EC63BF">
                  <w:r>
                    <w:t>False Ceiling work (Gypsum sheet, P.O.P &amp; M.D.F)</w:t>
                  </w:r>
                </w:p>
                <w:p w14:paraId="4FF64D36" w14:textId="77777777" w:rsidR="00EC63BF" w:rsidRDefault="00EC63BF" w:rsidP="00EC63BF">
                  <w:r w:rsidRPr="002F29B8">
                    <w:t>Window</w:t>
                  </w:r>
                  <w:r>
                    <w:t xml:space="preserve"> Coverings, Anti-Shatter films, Blinds, Curtains</w:t>
                  </w:r>
                </w:p>
                <w:p w14:paraId="36FCE776" w14:textId="77777777" w:rsidR="00EC63BF" w:rsidRDefault="00EC63BF" w:rsidP="00EC63BF">
                  <w:r w:rsidRPr="002F29B8">
                    <w:t>Glass &amp;</w:t>
                  </w:r>
                  <w:r>
                    <w:t xml:space="preserve"> </w:t>
                  </w:r>
                  <w:r w:rsidRPr="002F29B8">
                    <w:t>Aluminum</w:t>
                  </w:r>
                  <w:r w:rsidR="00A94294">
                    <w:t>, Partitions, Doors, W</w:t>
                  </w:r>
                  <w:r w:rsidR="004E7291">
                    <w:t>indows</w:t>
                  </w:r>
                </w:p>
                <w:p w14:paraId="1F48615A" w14:textId="77777777" w:rsidR="00EC63BF" w:rsidRDefault="00EC63BF" w:rsidP="00EC63BF">
                  <w:r>
                    <w:t xml:space="preserve">Kitchen </w:t>
                  </w:r>
                  <w:r w:rsidR="00641F20">
                    <w:t xml:space="preserve">Pantry, </w:t>
                  </w:r>
                  <w:r>
                    <w:t>Cabinet</w:t>
                  </w:r>
                  <w:r w:rsidR="00641F20">
                    <w:t>s</w:t>
                  </w:r>
                  <w:r>
                    <w:t xml:space="preserve"> </w:t>
                  </w:r>
                  <w:r w:rsidRPr="002F29B8">
                    <w:t>&amp;</w:t>
                  </w:r>
                  <w:r>
                    <w:t xml:space="preserve"> </w:t>
                  </w:r>
                  <w:r w:rsidRPr="002F29B8">
                    <w:t>Cupboards</w:t>
                  </w:r>
                  <w:r>
                    <w:t>, Termite Proofing</w:t>
                  </w:r>
                </w:p>
                <w:p w14:paraId="36CB781D" w14:textId="77777777" w:rsidR="000F45FC" w:rsidRDefault="00BE74BB" w:rsidP="00EC63BF">
                  <w:r>
                    <w:t xml:space="preserve">Paint, </w:t>
                  </w:r>
                  <w:r w:rsidR="00EB6626">
                    <w:t xml:space="preserve">Wall </w:t>
                  </w:r>
                  <w:proofErr w:type="spellStart"/>
                  <w:r w:rsidR="00EB6626">
                    <w:t>Graphy</w:t>
                  </w:r>
                  <w:proofErr w:type="spellEnd"/>
                  <w:r w:rsidR="00B34FB5">
                    <w:t>,</w:t>
                  </w:r>
                  <w:r w:rsidR="00EC63BF" w:rsidRPr="002F29B8">
                    <w:t xml:space="preserve"> Wall</w:t>
                  </w:r>
                  <w:r w:rsidR="00EC63BF">
                    <w:t xml:space="preserve"> </w:t>
                  </w:r>
                  <w:r w:rsidR="00EC63BF" w:rsidRPr="002F29B8">
                    <w:t>paper</w:t>
                  </w:r>
                  <w:r w:rsidR="00B34FB5">
                    <w:t>, Wall grace</w:t>
                  </w:r>
                </w:p>
                <w:p w14:paraId="36CBAFC7" w14:textId="77777777" w:rsidR="00B34FB5" w:rsidRDefault="006213E9" w:rsidP="00EC63BF">
                  <w:r>
                    <w:t xml:space="preserve">M.D.F </w:t>
                  </w:r>
                  <w:r w:rsidR="00B34FB5">
                    <w:t>Partitions</w:t>
                  </w:r>
                  <w:r w:rsidR="00641F20">
                    <w:t>,</w:t>
                  </w:r>
                  <w:r w:rsidR="00B34FB5">
                    <w:t xml:space="preserve"> </w:t>
                  </w:r>
                  <w:r>
                    <w:t xml:space="preserve">Claddings, </w:t>
                  </w:r>
                  <w:r w:rsidR="00B34FB5">
                    <w:t>Joinery &amp; Carpentry, Booth exhibition, Space Planning</w:t>
                  </w:r>
                </w:p>
              </w:tc>
            </w:tr>
          </w:tbl>
          <w:p w14:paraId="423A7B10" w14:textId="77777777" w:rsidR="000F45FC" w:rsidRDefault="00DD6DDE">
            <w:pPr>
              <w:pStyle w:val="Heading2"/>
            </w:pPr>
            <w:r>
              <w:t>Exterior Work Details</w:t>
            </w:r>
          </w:p>
          <w:tbl>
            <w:tblPr>
              <w:tblW w:w="6294" w:type="dxa"/>
              <w:tblInd w:w="1" w:type="dxa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3060"/>
              <w:gridCol w:w="3234"/>
            </w:tblGrid>
            <w:tr w:rsidR="000F45FC" w14:paraId="101C98C9" w14:textId="77777777" w:rsidTr="00DD6DDE">
              <w:trPr>
                <w:trHeight w:val="1832"/>
              </w:trPr>
              <w:tc>
                <w:tcPr>
                  <w:tcW w:w="2585" w:type="dxa"/>
                </w:tcPr>
                <w:tbl>
                  <w:tblPr>
                    <w:tblW w:w="2900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00"/>
                  </w:tblGrid>
                  <w:tr w:rsidR="000F45FC" w14:paraId="26167F15" w14:textId="77777777" w:rsidTr="003311DD">
                    <w:trPr>
                      <w:trHeight w:val="1892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588FF77E" w14:textId="77777777" w:rsidR="000F45FC" w:rsidRDefault="00CB4301">
                        <w:pPr>
                          <w:pStyle w:val="Photo"/>
                        </w:pPr>
                        <w:r>
                          <w:rPr>
                            <w:lang w:eastAsia="en-US"/>
                          </w:rPr>
                          <w:drawing>
                            <wp:inline distT="0" distB="0" distL="0" distR="0" wp14:anchorId="6E204E37" wp14:editId="686592FB">
                              <wp:extent cx="1681402" cy="1050877"/>
                              <wp:effectExtent l="19050" t="0" r="0" b="0"/>
                              <wp:docPr id="3" name="Picture 2" descr="FreeGreatPicture.com-14617-d-architectural-desig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FreeGreatPicture.com-14617-d-architectural-design.jpg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80989" cy="10506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8160818" w14:textId="77777777" w:rsidR="000F45FC" w:rsidRDefault="000F45FC"/>
              </w:tc>
              <w:tc>
                <w:tcPr>
                  <w:tcW w:w="3709" w:type="dxa"/>
                </w:tcPr>
                <w:p w14:paraId="104154CB" w14:textId="77777777" w:rsidR="00CB4301" w:rsidRDefault="00186532" w:rsidP="00DD6DDE">
                  <w:r>
                    <w:t xml:space="preserve">Aluminum </w:t>
                  </w:r>
                  <w:r w:rsidR="00CB4301">
                    <w:t xml:space="preserve">Sections </w:t>
                  </w:r>
                  <w:r w:rsidR="00DD6DDE">
                    <w:t>composit</w:t>
                  </w:r>
                  <w:r w:rsidR="00CB4301">
                    <w:t>e paneling,</w:t>
                  </w:r>
                </w:p>
                <w:p w14:paraId="355E9B95" w14:textId="77777777" w:rsidR="00CB4301" w:rsidRDefault="00DD6DDE" w:rsidP="00DD6DDE">
                  <w:r>
                    <w:t>Front Glazi</w:t>
                  </w:r>
                  <w:r w:rsidR="00CB4301">
                    <w:t xml:space="preserve">ng, </w:t>
                  </w:r>
                  <w:r w:rsidR="00186532">
                    <w:t>Signboards, Pena flex, Louvers</w:t>
                  </w:r>
                  <w:r w:rsidR="00CB4301">
                    <w:t xml:space="preserve"> Shutters,</w:t>
                  </w:r>
                </w:p>
                <w:p w14:paraId="09836093" w14:textId="77777777" w:rsidR="00186532" w:rsidRDefault="00DD6DDE" w:rsidP="00DD6DDE">
                  <w:r>
                    <w:t>Security Grills, S.S railing</w:t>
                  </w:r>
                </w:p>
              </w:tc>
            </w:tr>
            <w:tr w:rsidR="00CB4301" w14:paraId="56D64451" w14:textId="77777777" w:rsidTr="00DD6DDE">
              <w:trPr>
                <w:trHeight w:val="1832"/>
              </w:trPr>
              <w:tc>
                <w:tcPr>
                  <w:tcW w:w="2585" w:type="dxa"/>
                </w:tcPr>
                <w:p w14:paraId="341DFF08" w14:textId="77777777" w:rsidR="00CB4301" w:rsidRDefault="00CB4301">
                  <w:pPr>
                    <w:pStyle w:val="Photo"/>
                    <w:rPr>
                      <w:lang w:eastAsia="en-US"/>
                    </w:rPr>
                  </w:pPr>
                </w:p>
              </w:tc>
              <w:tc>
                <w:tcPr>
                  <w:tcW w:w="3709" w:type="dxa"/>
                </w:tcPr>
                <w:p w14:paraId="7DCDAF98" w14:textId="77777777" w:rsidR="00CB4301" w:rsidRDefault="00CB4301"/>
              </w:tc>
            </w:tr>
          </w:tbl>
          <w:p w14:paraId="7507B90E" w14:textId="77777777" w:rsidR="000F45FC" w:rsidRDefault="000F45FC"/>
        </w:tc>
      </w:tr>
      <w:tr w:rsidR="000F45FC" w14:paraId="31F110B5" w14:textId="77777777" w:rsidTr="00315D86">
        <w:trPr>
          <w:gridAfter w:val="2"/>
          <w:wAfter w:w="592" w:type="dxa"/>
          <w:trHeight w:hRule="exact" w:val="9000"/>
        </w:trPr>
        <w:tc>
          <w:tcPr>
            <w:tcW w:w="6192" w:type="dxa"/>
          </w:tcPr>
          <w:p w14:paraId="4914F40B" w14:textId="77777777" w:rsidR="000F45FC" w:rsidRPr="00C12F2B" w:rsidRDefault="00C12F2B" w:rsidP="00C12F2B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  <w:r w:rsidRPr="00C12F2B">
              <w:rPr>
                <w:b/>
                <w:bCs/>
                <w:color w:val="F07F09" w:themeColor="accent1"/>
                <w:sz w:val="50"/>
                <w:szCs w:val="50"/>
              </w:rPr>
              <w:lastRenderedPageBreak/>
              <w:t>Civil Works</w:t>
            </w:r>
          </w:p>
          <w:p w14:paraId="43E326C2" w14:textId="77777777" w:rsidR="000F45FC" w:rsidRDefault="004028C7" w:rsidP="004028C7">
            <w:pPr>
              <w:spacing w:after="200" w:line="264" w:lineRule="auto"/>
            </w:pPr>
            <w:proofErr w:type="spellStart"/>
            <w:r>
              <w:t>Ammarco</w:t>
            </w:r>
            <w:proofErr w:type="spellEnd"/>
            <w:r>
              <w:t xml:space="preserve"> is actively</w:t>
            </w:r>
            <w:r w:rsidRPr="004028C7">
              <w:t xml:space="preserve"> engaged </w:t>
            </w:r>
            <w:r w:rsidR="000E7B54">
              <w:t xml:space="preserve">in </w:t>
            </w:r>
            <w:r w:rsidRPr="004028C7">
              <w:t>Civil Construction Work</w:t>
            </w:r>
            <w:r>
              <w:t>s</w:t>
            </w:r>
            <w:r w:rsidRPr="004028C7">
              <w:t xml:space="preserve"> for our valuable clients. These services are rendered by our team of </w:t>
            </w:r>
            <w:r>
              <w:t>skilled</w:t>
            </w:r>
            <w:r w:rsidRPr="004028C7">
              <w:t xml:space="preserve"> and qualified engi</w:t>
            </w:r>
            <w:r>
              <w:t>neers. We use superior grade</w:t>
            </w:r>
            <w:r w:rsidRPr="004028C7">
              <w:t xml:space="preserve"> material</w:t>
            </w:r>
            <w:r>
              <w:t>s</w:t>
            </w:r>
            <w:r w:rsidRPr="004028C7">
              <w:t xml:space="preserve"> and latest technology machines while rendering these services. Our quality controllers supervise the entire process</w:t>
            </w:r>
            <w:r>
              <w:t xml:space="preserve"> in order to ensure the first class quality</w:t>
            </w:r>
            <w:r w:rsidRPr="004028C7">
              <w:t>. We offer construction of modern &amp; institutional buildings, hospitals, parking areas, malls, cele</w:t>
            </w:r>
            <w:r>
              <w:t xml:space="preserve">bration &amp; event halls and so </w:t>
            </w:r>
            <w:proofErr w:type="gramStart"/>
            <w:r>
              <w:t>on..</w:t>
            </w:r>
            <w:proofErr w:type="gramEnd"/>
            <w:r w:rsidR="003A20BE">
              <w:t xml:space="preserve"> </w:t>
            </w:r>
          </w:p>
          <w:p w14:paraId="7C52B55E" w14:textId="77777777" w:rsidR="004028C7" w:rsidRDefault="004028C7" w:rsidP="00B55837">
            <w:pPr>
              <w:pStyle w:val="Heading2"/>
            </w:pPr>
            <w:hyperlink r:id="rId13" w:tgtFrame="_top" w:history="1">
              <w:r w:rsidRPr="004028C7">
                <w:t>Electrical Works</w:t>
              </w:r>
            </w:hyperlink>
          </w:p>
          <w:p w14:paraId="0C04CFA3" w14:textId="77777777" w:rsidR="00B55837" w:rsidRPr="00B55837" w:rsidRDefault="00B55837" w:rsidP="00B55837">
            <w:r w:rsidRPr="00B55837">
              <w:t xml:space="preserve">Electrical fitting services that we offer to various commercial and </w:t>
            </w:r>
            <w:r>
              <w:t xml:space="preserve">residential </w:t>
            </w:r>
            <w:r w:rsidRPr="00B55837">
              <w:t>sectors are provided </w:t>
            </w:r>
            <w:r w:rsidR="00DA0318">
              <w:t>according</w:t>
            </w:r>
            <w:r w:rsidR="00545EE6">
              <w:t xml:space="preserve"> to </w:t>
            </w:r>
            <w:r w:rsidR="00DA0318">
              <w:t>client</w:t>
            </w:r>
            <w:r w:rsidRPr="00B55837">
              <w:t>s</w:t>
            </w:r>
            <w:r w:rsidR="00DA0318">
              <w:t>’</w:t>
            </w:r>
            <w:r w:rsidRPr="00B55837">
              <w:t xml:space="preserve"> </w:t>
            </w:r>
            <w:r w:rsidR="00DA0318">
              <w:t xml:space="preserve">projects’ </w:t>
            </w:r>
            <w:r w:rsidRPr="00B55837">
              <w:t>requirement. We use excellent quality electrical fitting material</w:t>
            </w:r>
            <w:r w:rsidR="00545EE6">
              <w:t>s &amp; items that are</w:t>
            </w:r>
            <w:r w:rsidRPr="00B55837">
              <w:t xml:space="preserve"> procured from </w:t>
            </w:r>
            <w:r w:rsidR="00545EE6">
              <w:t xml:space="preserve">authorized and </w:t>
            </w:r>
            <w:r w:rsidRPr="00B55837">
              <w:t xml:space="preserve">quality driven vendors. </w:t>
            </w:r>
            <w:r w:rsidR="00545EE6">
              <w:t>S</w:t>
            </w:r>
            <w:r w:rsidRPr="00B55837">
              <w:t xml:space="preserve">ervices </w:t>
            </w:r>
            <w:r w:rsidR="00545EE6">
              <w:t xml:space="preserve">are offered </w:t>
            </w:r>
            <w:r w:rsidRPr="00B55837">
              <w:t>after complete planning and designing of working modules.</w:t>
            </w:r>
          </w:p>
          <w:p w14:paraId="2F9E56B0" w14:textId="77777777" w:rsidR="004028C7" w:rsidRDefault="004028C7" w:rsidP="004028C7">
            <w:pPr>
              <w:spacing w:after="200" w:line="264" w:lineRule="auto"/>
              <w:rPr>
                <w:rFonts w:asciiTheme="majorHAnsi" w:eastAsiaTheme="majorEastAsia" w:hAnsiTheme="majorHAnsi" w:cstheme="majorBidi"/>
                <w:b/>
                <w:bCs/>
                <w:color w:val="F07F09" w:themeColor="accent1"/>
                <w:sz w:val="28"/>
                <w:szCs w:val="28"/>
              </w:rPr>
            </w:pPr>
            <w:hyperlink r:id="rId14" w:tgtFrame="_top" w:history="1">
              <w:r w:rsidRPr="00B55837">
                <w:rPr>
                  <w:rFonts w:asciiTheme="majorHAnsi" w:eastAsiaTheme="majorEastAsia" w:hAnsiTheme="majorHAnsi" w:cstheme="majorBidi"/>
                  <w:b/>
                  <w:bCs/>
                  <w:color w:val="F07F09" w:themeColor="accent1"/>
                  <w:sz w:val="28"/>
                  <w:szCs w:val="28"/>
                </w:rPr>
                <w:t>Plumbing Services</w:t>
              </w:r>
            </w:hyperlink>
          </w:p>
          <w:p w14:paraId="687079CC" w14:textId="77777777" w:rsidR="007F5556" w:rsidRPr="007F5556" w:rsidRDefault="007F5556" w:rsidP="004028C7">
            <w:pPr>
              <w:spacing w:after="200" w:line="264" w:lineRule="auto"/>
            </w:pPr>
            <w:r w:rsidRPr="007F5556">
              <w:t>Plumbing services </w:t>
            </w:r>
            <w:r>
              <w:t xml:space="preserve">that </w:t>
            </w:r>
            <w:proofErr w:type="spellStart"/>
            <w:r>
              <w:t>Ammarco</w:t>
            </w:r>
            <w:proofErr w:type="spellEnd"/>
            <w:r w:rsidRPr="007F5556">
              <w:t xml:space="preserve"> offer</w:t>
            </w:r>
            <w:r>
              <w:t>s</w:t>
            </w:r>
            <w:r w:rsidRPr="007F5556">
              <w:t xml:space="preserve"> to our esteemed clients include various kinds of </w:t>
            </w:r>
            <w:r>
              <w:t xml:space="preserve">sewer and drainage </w:t>
            </w:r>
            <w:r w:rsidRPr="007F5556">
              <w:t xml:space="preserve">pipe fittings and </w:t>
            </w:r>
            <w:r>
              <w:t>setting up</w:t>
            </w:r>
            <w:r w:rsidRPr="007F5556">
              <w:t xml:space="preserve"> septic tanks, manholes and many more.</w:t>
            </w:r>
            <w:r w:rsidR="00696EFF">
              <w:t xml:space="preserve"> O</w:t>
            </w:r>
            <w:r w:rsidRPr="007F5556">
              <w:t>peration</w:t>
            </w:r>
            <w:r w:rsidR="00696EFF">
              <w:t>al</w:t>
            </w:r>
            <w:r w:rsidRPr="007F5556">
              <w:t xml:space="preserve"> inspection of undertaken projects</w:t>
            </w:r>
            <w:r w:rsidR="007C582A">
              <w:t xml:space="preserve"> before handover</w:t>
            </w:r>
            <w:r w:rsidRPr="007F5556">
              <w:t xml:space="preserve"> </w:t>
            </w:r>
            <w:r w:rsidR="00696EFF">
              <w:t>with</w:t>
            </w:r>
            <w:r w:rsidRPr="007F5556">
              <w:t xml:space="preserve"> complete satisfaction.</w:t>
            </w:r>
          </w:p>
          <w:p w14:paraId="3DFD7B79" w14:textId="77777777" w:rsidR="004028C7" w:rsidRPr="00B55837" w:rsidRDefault="004028C7" w:rsidP="00B55837">
            <w:pPr>
              <w:spacing w:after="200" w:line="264" w:lineRule="auto"/>
              <w:rPr>
                <w:rFonts w:asciiTheme="majorHAnsi" w:eastAsiaTheme="majorEastAsia" w:hAnsiTheme="majorHAnsi" w:cstheme="majorBidi"/>
                <w:b/>
                <w:bCs/>
                <w:color w:val="F07F09" w:themeColor="accent1"/>
                <w:sz w:val="28"/>
                <w:szCs w:val="28"/>
              </w:rPr>
            </w:pPr>
            <w:bookmarkStart w:id="2" w:name="horticulture-services"/>
            <w:r w:rsidRPr="00B55837">
              <w:rPr>
                <w:rFonts w:asciiTheme="majorHAnsi" w:eastAsiaTheme="majorEastAsia" w:hAnsiTheme="majorHAnsi" w:cstheme="majorBidi"/>
                <w:b/>
                <w:bCs/>
                <w:color w:val="F07F09" w:themeColor="accent1"/>
                <w:sz w:val="28"/>
                <w:szCs w:val="28"/>
              </w:rPr>
              <w:t>Horticulture Services</w:t>
            </w:r>
            <w:bookmarkEnd w:id="2"/>
          </w:p>
          <w:p w14:paraId="4076AE2B" w14:textId="77777777" w:rsidR="000F45FC" w:rsidRDefault="00B55837" w:rsidP="007F5556">
            <w:r>
              <w:t>These services include</w:t>
            </w:r>
            <w:r w:rsidRPr="00B55837">
              <w:t xml:space="preserve"> improving the fertility of soil by using several kinds of </w:t>
            </w:r>
            <w:r>
              <w:t xml:space="preserve">Techniques and </w:t>
            </w:r>
            <w:r w:rsidRPr="00B55837">
              <w:t>bi</w:t>
            </w:r>
            <w:r>
              <w:t>odegradable composts. Ground leveling for landscaping and executing</w:t>
            </w:r>
            <w:r w:rsidRPr="00B55837">
              <w:t xml:space="preserve"> garden and farm related tasks.</w:t>
            </w:r>
          </w:p>
        </w:tc>
        <w:tc>
          <w:tcPr>
            <w:tcW w:w="268" w:type="dxa"/>
            <w:gridSpan w:val="3"/>
          </w:tcPr>
          <w:p w14:paraId="24047FF7" w14:textId="77777777" w:rsidR="000F45FC" w:rsidRDefault="000F45FC">
            <w:pPr>
              <w:pStyle w:val="NoSpacing"/>
            </w:pPr>
          </w:p>
        </w:tc>
        <w:tc>
          <w:tcPr>
            <w:tcW w:w="621" w:type="dxa"/>
            <w:gridSpan w:val="2"/>
          </w:tcPr>
          <w:p w14:paraId="5BADE020" w14:textId="77777777" w:rsidR="000F45FC" w:rsidRDefault="000F45FC">
            <w:pPr>
              <w:pStyle w:val="NoSpacing"/>
            </w:pPr>
          </w:p>
        </w:tc>
        <w:tc>
          <w:tcPr>
            <w:tcW w:w="7308" w:type="dxa"/>
            <w:gridSpan w:val="2"/>
          </w:tcPr>
          <w:p w14:paraId="387C0AB6" w14:textId="77777777" w:rsidR="000F45FC" w:rsidRDefault="00BE74BB" w:rsidP="00696EFF">
            <w:pPr>
              <w:pStyle w:val="Heading2"/>
            </w:pPr>
            <w:r>
              <w:t>Civil Work Details</w:t>
            </w:r>
          </w:p>
          <w:tbl>
            <w:tblPr>
              <w:tblW w:w="7221" w:type="dxa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4469"/>
              <w:gridCol w:w="2752"/>
            </w:tblGrid>
            <w:tr w:rsidR="000F45FC" w14:paraId="11938D4E" w14:textId="77777777" w:rsidTr="00767474">
              <w:trPr>
                <w:trHeight w:val="7428"/>
              </w:trPr>
              <w:tc>
                <w:tcPr>
                  <w:tcW w:w="4469" w:type="dxa"/>
                </w:tcPr>
                <w:tbl>
                  <w:tblPr>
                    <w:tblW w:w="3976" w:type="dxa"/>
                    <w:tblInd w:w="2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76"/>
                  </w:tblGrid>
                  <w:tr w:rsidR="000F45FC" w14:paraId="4D47A6A7" w14:textId="77777777" w:rsidTr="00AB1A93">
                    <w:trPr>
                      <w:trHeight w:val="1729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09B3AEDA" w14:textId="77777777" w:rsidR="000F45FC" w:rsidRDefault="00AB1A93">
                        <w:pPr>
                          <w:pStyle w:val="Photo"/>
                        </w:pPr>
                        <w:r>
                          <w:rPr>
                            <w:lang w:eastAsia="en-US"/>
                          </w:rPr>
                          <w:drawing>
                            <wp:inline distT="0" distB="0" distL="0" distR="0" wp14:anchorId="1BC4A2E5" wp14:editId="61A9DA65">
                              <wp:extent cx="2315588" cy="1405893"/>
                              <wp:effectExtent l="19050" t="0" r="8512" b="0"/>
                              <wp:docPr id="12" name="Picture 11" descr="bg1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bg1.jpg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22323" cy="14099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0D13D1E" w14:textId="77777777" w:rsidR="000F45FC" w:rsidRDefault="000F45FC">
                  <w:pPr>
                    <w:pStyle w:val="Caption"/>
                  </w:pPr>
                </w:p>
                <w:p w14:paraId="062289AF" w14:textId="77777777" w:rsidR="00696EFF" w:rsidRPr="00696EFF" w:rsidRDefault="00A94294" w:rsidP="00696EFF">
                  <w:pPr>
                    <w:pStyle w:val="Heading2"/>
                  </w:pPr>
                  <w:r>
                    <w:t>Electrical &amp; Plumbing</w:t>
                  </w:r>
                  <w:r w:rsidR="00BE74BB">
                    <w:t xml:space="preserve"> Work Details</w:t>
                  </w:r>
                </w:p>
                <w:tbl>
                  <w:tblPr>
                    <w:tblW w:w="3792" w:type="dxa"/>
                    <w:tblInd w:w="2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07"/>
                  </w:tblGrid>
                  <w:tr w:rsidR="000F45FC" w14:paraId="46DFCBAE" w14:textId="77777777" w:rsidTr="00767474">
                    <w:trPr>
                      <w:trHeight w:val="2171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7608B39F" w14:textId="77777777" w:rsidR="000F45FC" w:rsidRDefault="009B1CDB">
                        <w:pPr>
                          <w:pStyle w:val="Photo"/>
                        </w:pPr>
                        <w:r w:rsidRPr="009B1CDB">
                          <w:rPr>
                            <w:lang w:eastAsia="en-US"/>
                          </w:rPr>
                          <w:drawing>
                            <wp:inline distT="0" distB="0" distL="0" distR="0" wp14:anchorId="4C2C3F2A" wp14:editId="58800C5E">
                              <wp:extent cx="2505780" cy="1575880"/>
                              <wp:effectExtent l="19050" t="0" r="8820" b="5270"/>
                              <wp:docPr id="5" name="Picture 3" descr="images (3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s (3).jpg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11117" cy="15792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295A1DD" w14:textId="77777777" w:rsidR="000F45FC" w:rsidRDefault="000F45FC" w:rsidP="00696EFF">
                  <w:pPr>
                    <w:pStyle w:val="Caption"/>
                  </w:pPr>
                </w:p>
                <w:p w14:paraId="116F51FC" w14:textId="77777777" w:rsidR="00696EFF" w:rsidRDefault="00696EFF" w:rsidP="00696EFF">
                  <w:pPr>
                    <w:pStyle w:val="Photo"/>
                    <w:jc w:val="left"/>
                  </w:pPr>
                </w:p>
                <w:p w14:paraId="76A8FAF3" w14:textId="77777777" w:rsidR="00696EFF" w:rsidRPr="00696EFF" w:rsidRDefault="00696EFF" w:rsidP="00696EFF"/>
              </w:tc>
              <w:tc>
                <w:tcPr>
                  <w:tcW w:w="2752" w:type="dxa"/>
                </w:tcPr>
                <w:p w14:paraId="4BB02447" w14:textId="77777777" w:rsidR="00B55837" w:rsidRDefault="00AC325C">
                  <w:r>
                    <w:t xml:space="preserve">Excavation, Dismantling, P.C.C, R.C.C, </w:t>
                  </w:r>
                  <w:r w:rsidR="006213E9">
                    <w:t xml:space="preserve">Precast Lintels, </w:t>
                  </w:r>
                  <w:r>
                    <w:t>Brick and Block Masonry, Plaster, Paint</w:t>
                  </w:r>
                </w:p>
                <w:p w14:paraId="3F6C9621" w14:textId="77777777" w:rsidR="00B55837" w:rsidRPr="00B55837" w:rsidRDefault="00AC325C" w:rsidP="00B55837">
                  <w:r>
                    <w:t>Counters, Vaults and Lockers, Roof Insulations, Seepa</w:t>
                  </w:r>
                  <w:r w:rsidR="00BE74BB">
                    <w:t>ge Treatments, Interlock Pavers</w:t>
                  </w:r>
                  <w:r>
                    <w:t xml:space="preserve"> </w:t>
                  </w:r>
                </w:p>
                <w:p w14:paraId="43C83DC4" w14:textId="77777777" w:rsidR="00B55837" w:rsidRPr="00B55837" w:rsidRDefault="00B55837" w:rsidP="00B55837"/>
                <w:p w14:paraId="73F65082" w14:textId="77777777" w:rsidR="00B55837" w:rsidRDefault="00B55837" w:rsidP="00B55837"/>
                <w:p w14:paraId="4B7B6FEE" w14:textId="77777777" w:rsidR="009B1CDB" w:rsidRDefault="009B1CDB" w:rsidP="00B55837"/>
                <w:p w14:paraId="5981DC18" w14:textId="77777777" w:rsidR="009953ED" w:rsidRDefault="009953ED" w:rsidP="00B55837">
                  <w:r>
                    <w:t>Internal wirings, Light circuits, Power switch sockets, Floor Box, Fitting</w:t>
                  </w:r>
                  <w:r w:rsidR="007C582A">
                    <w:t>s</w:t>
                  </w:r>
                  <w:r>
                    <w:t xml:space="preserve"> &amp; Fixtures, Power cable</w:t>
                  </w:r>
                  <w:r w:rsidR="00BE74BB">
                    <w:t>s, Telephone Systems,</w:t>
                  </w:r>
                  <w:r>
                    <w:t xml:space="preserve"> Earthing</w:t>
                  </w:r>
                </w:p>
                <w:p w14:paraId="65E56E5E" w14:textId="77777777" w:rsidR="009B1CDB" w:rsidRDefault="009B1CDB" w:rsidP="00B55837"/>
                <w:p w14:paraId="2DC7EA56" w14:textId="77777777" w:rsidR="00FF5A41" w:rsidRDefault="00FF5A41" w:rsidP="00B55837">
                  <w:r>
                    <w:t>UPVC &amp; PPR piping, Ceramic ware, Vanity, Sinks, Hand basin, Fiberglass Tanks, Water Pumps,</w:t>
                  </w:r>
                </w:p>
                <w:p w14:paraId="6975A514" w14:textId="77777777" w:rsidR="009B1CDB" w:rsidRDefault="009B1CDB" w:rsidP="00B55837"/>
                <w:p w14:paraId="614AE72D" w14:textId="77777777" w:rsidR="000F45FC" w:rsidRPr="00603E37" w:rsidRDefault="00FF5A41" w:rsidP="00B55837">
                  <w:r w:rsidRPr="00603E37">
                    <w:t>Sprinklers, S</w:t>
                  </w:r>
                  <w:r w:rsidR="00B55837" w:rsidRPr="00603E37">
                    <w:t>ur</w:t>
                  </w:r>
                  <w:r w:rsidR="00A94294" w:rsidRPr="00603E37">
                    <w:t>fing, Seasonal &amp; E</w:t>
                  </w:r>
                  <w:r w:rsidR="00B55837" w:rsidRPr="00603E37">
                    <w:t xml:space="preserve">vergreen plants, </w:t>
                  </w:r>
                  <w:r w:rsidR="00A94294" w:rsidRPr="00603E37">
                    <w:t>Grass</w:t>
                  </w:r>
                </w:p>
              </w:tc>
            </w:tr>
            <w:tr w:rsidR="005C2C9F" w14:paraId="11254913" w14:textId="77777777" w:rsidTr="00767474">
              <w:trPr>
                <w:trHeight w:val="7428"/>
              </w:trPr>
              <w:tc>
                <w:tcPr>
                  <w:tcW w:w="4469" w:type="dxa"/>
                </w:tcPr>
                <w:p w14:paraId="64A0A8A6" w14:textId="77777777" w:rsidR="005C2C9F" w:rsidRDefault="005C2C9F">
                  <w:pPr>
                    <w:pStyle w:val="Photo"/>
                    <w:rPr>
                      <w:lang w:eastAsia="en-US"/>
                    </w:rPr>
                  </w:pPr>
                </w:p>
                <w:p w14:paraId="0272D4CE" w14:textId="77777777" w:rsidR="005C2C9F" w:rsidRDefault="005C2C9F">
                  <w:pPr>
                    <w:pStyle w:val="Photo"/>
                    <w:rPr>
                      <w:lang w:eastAsia="en-US"/>
                    </w:rPr>
                  </w:pPr>
                </w:p>
                <w:p w14:paraId="0A5A96EA" w14:textId="77777777" w:rsidR="005C2C9F" w:rsidRDefault="005C2C9F">
                  <w:pPr>
                    <w:pStyle w:val="Photo"/>
                    <w:rPr>
                      <w:lang w:eastAsia="en-US"/>
                    </w:rPr>
                  </w:pPr>
                </w:p>
                <w:p w14:paraId="505C4BB4" w14:textId="77777777" w:rsidR="005C2C9F" w:rsidRDefault="005C2C9F">
                  <w:pPr>
                    <w:pStyle w:val="Photo"/>
                    <w:rPr>
                      <w:lang w:eastAsia="en-US"/>
                    </w:rPr>
                  </w:pPr>
                </w:p>
              </w:tc>
              <w:tc>
                <w:tcPr>
                  <w:tcW w:w="2752" w:type="dxa"/>
                </w:tcPr>
                <w:p w14:paraId="7FD107CD" w14:textId="77777777" w:rsidR="005C2C9F" w:rsidRDefault="005C2C9F"/>
              </w:tc>
            </w:tr>
          </w:tbl>
          <w:p w14:paraId="5E710C48" w14:textId="77777777" w:rsidR="000F45FC" w:rsidRDefault="000F45FC"/>
        </w:tc>
      </w:tr>
      <w:tr w:rsidR="00315D86" w14:paraId="7A16B88C" w14:textId="77777777" w:rsidTr="00315D86">
        <w:trPr>
          <w:gridAfter w:val="2"/>
          <w:wAfter w:w="592" w:type="dxa"/>
          <w:trHeight w:hRule="exact" w:val="9000"/>
        </w:trPr>
        <w:tc>
          <w:tcPr>
            <w:tcW w:w="6192" w:type="dxa"/>
          </w:tcPr>
          <w:p w14:paraId="081AAE79" w14:textId="77777777" w:rsidR="00315D86" w:rsidRP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  <w:r w:rsidRPr="00315D86">
              <w:rPr>
                <w:b/>
                <w:bCs/>
                <w:color w:val="F07F09" w:themeColor="accent1"/>
                <w:sz w:val="50"/>
                <w:szCs w:val="50"/>
              </w:rPr>
              <w:lastRenderedPageBreak/>
              <w:t>We can help you in!</w:t>
            </w:r>
          </w:p>
          <w:p w14:paraId="02A40CB6" w14:textId="77777777" w:rsidR="00343197" w:rsidRDefault="00343197" w:rsidP="00315D86">
            <w:pPr>
              <w:pStyle w:val="Heading1"/>
              <w:rPr>
                <w:b/>
                <w:bCs/>
                <w:color w:val="F07F09" w:themeColor="accent1"/>
                <w:sz w:val="28"/>
                <w:szCs w:val="28"/>
              </w:rPr>
            </w:pPr>
          </w:p>
          <w:p w14:paraId="6A8850CC" w14:textId="77777777" w:rsidR="00315D86" w:rsidRP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28"/>
                <w:szCs w:val="28"/>
              </w:rPr>
            </w:pPr>
            <w:r w:rsidRPr="00315D86">
              <w:rPr>
                <w:b/>
                <w:bCs/>
                <w:color w:val="F07F09" w:themeColor="accent1"/>
                <w:sz w:val="28"/>
                <w:szCs w:val="28"/>
              </w:rPr>
              <w:t>Fabrication</w:t>
            </w:r>
          </w:p>
          <w:p w14:paraId="0A90822C" w14:textId="77777777" w:rsidR="00315D86" w:rsidRPr="00315D86" w:rsidRDefault="00315D86" w:rsidP="00315D86">
            <w:pPr>
              <w:pStyle w:val="Heading1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>We are enthusiastically engaged in offering our valued clients services of Fabrication works. Our professionals guarantee highly reliable and cost-effective solutions. Advanced machines and quality raw materials are used while undertaking our fabrication works. Apart from this, these services are delivered to the clients within the time frame.</w:t>
            </w:r>
          </w:p>
          <w:p w14:paraId="64DE9737" w14:textId="77777777" w:rsidR="00315D86" w:rsidRPr="00315D86" w:rsidRDefault="00315D86" w:rsidP="00315D86">
            <w:pPr>
              <w:pStyle w:val="ListParagraph"/>
              <w:numPr>
                <w:ilvl w:val="0"/>
                <w:numId w:val="7"/>
              </w:numPr>
            </w:pPr>
            <w:hyperlink r:id="rId17" w:anchor="ms-fabrication-works" w:history="1">
              <w:r w:rsidRPr="00315D86">
                <w:t>M.S Fabrication Works</w:t>
              </w:r>
            </w:hyperlink>
          </w:p>
          <w:p w14:paraId="4A5C12E3" w14:textId="77777777" w:rsidR="00315D86" w:rsidRPr="00315D86" w:rsidRDefault="00315D86" w:rsidP="00315D86">
            <w:pPr>
              <w:pStyle w:val="ListParagraph"/>
              <w:numPr>
                <w:ilvl w:val="0"/>
                <w:numId w:val="7"/>
              </w:numPr>
            </w:pPr>
            <w:hyperlink r:id="rId18" w:anchor="ss-fabrication-works" w:history="1">
              <w:r w:rsidRPr="00315D86">
                <w:t>S.S Fabrication Works</w:t>
              </w:r>
            </w:hyperlink>
          </w:p>
          <w:p w14:paraId="494D7C9C" w14:textId="77777777" w:rsidR="00315D86" w:rsidRPr="00315D86" w:rsidRDefault="00315D86" w:rsidP="00315D86">
            <w:pPr>
              <w:pStyle w:val="ListParagraph"/>
              <w:numPr>
                <w:ilvl w:val="0"/>
                <w:numId w:val="7"/>
              </w:numPr>
            </w:pPr>
            <w:hyperlink r:id="rId19" w:anchor="aluminum-fabrication-service" w:history="1">
              <w:r w:rsidRPr="00315D86">
                <w:t>Aluminum Fabrication Service</w:t>
              </w:r>
            </w:hyperlink>
            <w:r w:rsidRPr="00315D86">
              <w:t>s</w:t>
            </w:r>
          </w:p>
          <w:p w14:paraId="3CB246F6" w14:textId="77777777" w:rsidR="00315D86" w:rsidRPr="00315D86" w:rsidRDefault="00315D86" w:rsidP="00315D86">
            <w:pPr>
              <w:pStyle w:val="ListParagraph"/>
              <w:numPr>
                <w:ilvl w:val="0"/>
                <w:numId w:val="7"/>
              </w:numPr>
            </w:pPr>
            <w:hyperlink r:id="rId20" w:anchor="pre-structure-fabrication-service" w:history="1">
              <w:r w:rsidRPr="00315D86">
                <w:t>Pre Structure Fabrication Service</w:t>
              </w:r>
            </w:hyperlink>
            <w:r w:rsidRPr="00315D86">
              <w:t>s</w:t>
            </w:r>
          </w:p>
          <w:p w14:paraId="1E59207D" w14:textId="77777777" w:rsidR="00315D86" w:rsidRPr="00315D86" w:rsidRDefault="00315D86" w:rsidP="00315D86">
            <w:pPr>
              <w:pStyle w:val="ListParagraph"/>
              <w:numPr>
                <w:ilvl w:val="0"/>
                <w:numId w:val="7"/>
              </w:numPr>
            </w:pPr>
            <w:r w:rsidRPr="00315D86">
              <w:t>Signage</w:t>
            </w:r>
          </w:p>
          <w:p w14:paraId="5C401C12" w14:textId="77777777" w:rsidR="00315D86" w:rsidRP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</w:p>
          <w:p w14:paraId="2281D561" w14:textId="77777777" w:rsid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28"/>
                <w:szCs w:val="28"/>
              </w:rPr>
            </w:pPr>
          </w:p>
          <w:p w14:paraId="69E3A0DC" w14:textId="77777777" w:rsidR="00315D86" w:rsidRP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28"/>
                <w:szCs w:val="28"/>
              </w:rPr>
            </w:pPr>
            <w:r w:rsidRPr="00315D86">
              <w:rPr>
                <w:b/>
                <w:bCs/>
                <w:color w:val="F07F09" w:themeColor="accent1"/>
                <w:sz w:val="28"/>
                <w:szCs w:val="28"/>
              </w:rPr>
              <w:t>Installations &amp;</w:t>
            </w:r>
            <w:r w:rsidR="00603E37">
              <w:rPr>
                <w:b/>
                <w:bCs/>
                <w:color w:val="F07F09" w:themeColor="accent1"/>
                <w:sz w:val="28"/>
                <w:szCs w:val="28"/>
              </w:rPr>
              <w:t xml:space="preserve"> </w:t>
            </w:r>
            <w:r w:rsidRPr="00315D86">
              <w:rPr>
                <w:b/>
                <w:bCs/>
                <w:color w:val="F07F09" w:themeColor="accent1"/>
                <w:sz w:val="28"/>
                <w:szCs w:val="28"/>
              </w:rPr>
              <w:t>Commissioning</w:t>
            </w:r>
          </w:p>
          <w:p w14:paraId="5C9F01B8" w14:textId="77777777" w:rsidR="00315D86" w:rsidRPr="00315D86" w:rsidRDefault="00315D86" w:rsidP="00315D86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>Supported by an adept panel of certified professionals, our firm has gained excellence in provisions, installations and</w:t>
            </w:r>
            <w:r w:rsidRPr="00315D86">
              <w:rPr>
                <w:b/>
                <w:bCs/>
                <w:color w:val="F07F09" w:themeColor="accent1"/>
                <w:sz w:val="50"/>
                <w:szCs w:val="50"/>
              </w:rPr>
              <w:t xml:space="preserve"> </w:t>
            </w:r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commissioning of </w:t>
            </w:r>
            <w:proofErr w:type="spellStart"/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>equipments</w:t>
            </w:r>
            <w:proofErr w:type="spellEnd"/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>. We execute these services as per the specific requirements of our</w:t>
            </w:r>
            <w:r w:rsidRPr="00315D86">
              <w:rPr>
                <w:b/>
                <w:bCs/>
                <w:color w:val="F07F09" w:themeColor="accent1"/>
                <w:sz w:val="50"/>
                <w:szCs w:val="50"/>
              </w:rPr>
              <w:t xml:space="preserve"> </w:t>
            </w:r>
            <w:r w:rsidRPr="00315D86">
              <w:rPr>
                <w:rFonts w:asciiTheme="minorHAnsi" w:eastAsiaTheme="minorEastAsia" w:hAnsiTheme="minorHAnsi" w:cstheme="minorBidi"/>
                <w:sz w:val="20"/>
                <w:szCs w:val="20"/>
              </w:rPr>
              <w:t>clients.</w:t>
            </w:r>
          </w:p>
        </w:tc>
        <w:tc>
          <w:tcPr>
            <w:tcW w:w="268" w:type="dxa"/>
            <w:gridSpan w:val="3"/>
          </w:tcPr>
          <w:p w14:paraId="5B11DBF7" w14:textId="77777777" w:rsidR="00315D86" w:rsidRDefault="00315D86" w:rsidP="00C86093">
            <w:pPr>
              <w:pStyle w:val="NoSpacing"/>
            </w:pPr>
          </w:p>
        </w:tc>
        <w:tc>
          <w:tcPr>
            <w:tcW w:w="621" w:type="dxa"/>
            <w:gridSpan w:val="2"/>
          </w:tcPr>
          <w:p w14:paraId="573070B1" w14:textId="77777777" w:rsidR="00315D86" w:rsidRDefault="00315D86" w:rsidP="00C86093">
            <w:pPr>
              <w:pStyle w:val="NoSpacing"/>
            </w:pPr>
          </w:p>
        </w:tc>
        <w:tc>
          <w:tcPr>
            <w:tcW w:w="7308" w:type="dxa"/>
            <w:gridSpan w:val="2"/>
          </w:tcPr>
          <w:p w14:paraId="78600798" w14:textId="77777777" w:rsidR="00315D86" w:rsidRDefault="00315D86" w:rsidP="00C86093">
            <w:pPr>
              <w:pStyle w:val="Heading2"/>
            </w:pPr>
            <w:r>
              <w:t>Fabrications Work Details</w:t>
            </w:r>
          </w:p>
          <w:tbl>
            <w:tblPr>
              <w:tblW w:w="7307" w:type="dxa"/>
              <w:tblInd w:w="1" w:type="dxa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3288"/>
              <w:gridCol w:w="4019"/>
            </w:tblGrid>
            <w:tr w:rsidR="00315D86" w14:paraId="47DE72E7" w14:textId="77777777" w:rsidTr="00C86093">
              <w:trPr>
                <w:trHeight w:val="99"/>
              </w:trPr>
              <w:tc>
                <w:tcPr>
                  <w:tcW w:w="3241" w:type="dxa"/>
                </w:tcPr>
                <w:tbl>
                  <w:tblPr>
                    <w:tblW w:w="2493" w:type="dxa"/>
                    <w:tblInd w:w="1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27"/>
                  </w:tblGrid>
                  <w:tr w:rsidR="00315D86" w14:paraId="68ACA59A" w14:textId="77777777" w:rsidTr="00C86093">
                    <w:trPr>
                      <w:trHeight w:val="235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1710557F" w14:textId="77777777" w:rsidR="00315D86" w:rsidRDefault="00315D86" w:rsidP="00C86093">
                        <w:pPr>
                          <w:pStyle w:val="Photo"/>
                        </w:pPr>
                        <w:r>
                          <w:rPr>
                            <w:lang w:eastAsia="en-US"/>
                          </w:rPr>
                          <w:drawing>
                            <wp:inline distT="0" distB="0" distL="0" distR="0" wp14:anchorId="43675162" wp14:editId="6DA9F145">
                              <wp:extent cx="1829205" cy="1753173"/>
                              <wp:effectExtent l="19050" t="0" r="0" b="0"/>
                              <wp:docPr id="16" name="Picture 2" descr="site_bg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site_bg.jpg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31868" cy="17557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259F530" w14:textId="77777777" w:rsidR="00315D86" w:rsidRDefault="00315D86" w:rsidP="00C86093">
                  <w:pPr>
                    <w:pStyle w:val="NoSpacing"/>
                  </w:pPr>
                </w:p>
              </w:tc>
              <w:tc>
                <w:tcPr>
                  <w:tcW w:w="4066" w:type="dxa"/>
                </w:tcPr>
                <w:p w14:paraId="10201007" w14:textId="77777777" w:rsidR="00315D86" w:rsidRDefault="00315D86" w:rsidP="00C86093">
                  <w:r>
                    <w:t>Staircase, Step-</w:t>
                  </w:r>
                  <w:r w:rsidRPr="001B2B49">
                    <w:t>Ladders , Railing</w:t>
                  </w:r>
                  <w:r>
                    <w:t>s</w:t>
                  </w:r>
                  <w:r w:rsidRPr="001B2B49">
                    <w:t xml:space="preserve">, </w:t>
                  </w:r>
                  <w:r>
                    <w:t>Barriers, Fences, Grills, Shutters, Barb wires</w:t>
                  </w:r>
                </w:p>
                <w:p w14:paraId="39138B00" w14:textId="77777777" w:rsidR="00315D86" w:rsidRDefault="00315D86" w:rsidP="00C86093">
                  <w:r>
                    <w:t>S.S Logos, Signboards, Signposts, Road Signs, Indicators</w:t>
                  </w:r>
                </w:p>
                <w:p w14:paraId="3DC84A27" w14:textId="77777777" w:rsidR="00315D86" w:rsidRDefault="00315D86" w:rsidP="00C86093">
                  <w:r>
                    <w:t>Sunshades, Canopies, Warehouses, Roofs, Sheds</w:t>
                  </w:r>
                </w:p>
                <w:p w14:paraId="47D19B20" w14:textId="77777777" w:rsidR="00315D86" w:rsidRDefault="00315D86" w:rsidP="00C86093">
                  <w:r>
                    <w:t xml:space="preserve">Overpasses, Suspension </w:t>
                  </w:r>
                  <w:r w:rsidRPr="001B2B49">
                    <w:t xml:space="preserve">Bridges, </w:t>
                  </w:r>
                  <w:r>
                    <w:t>Viaducts</w:t>
                  </w:r>
                </w:p>
                <w:p w14:paraId="4F38F61D" w14:textId="77777777" w:rsidR="00315D86" w:rsidRDefault="00315D86" w:rsidP="00C86093">
                  <w:r w:rsidRPr="001B2B49">
                    <w:t xml:space="preserve">Racks, </w:t>
                  </w:r>
                  <w:r>
                    <w:t xml:space="preserve">Shelves, Bracket Frames, Casings, </w:t>
                  </w:r>
                  <w:r w:rsidRPr="001B2B49">
                    <w:t>Cabin</w:t>
                  </w:r>
                  <w:r>
                    <w:t>et</w:t>
                  </w:r>
                  <w:r w:rsidRPr="001B2B49">
                    <w:t>s</w:t>
                  </w:r>
                  <w:r>
                    <w:t>, Cupboards</w:t>
                  </w:r>
                </w:p>
                <w:p w14:paraId="5746880E" w14:textId="77777777" w:rsidR="00315D86" w:rsidRDefault="00315D86" w:rsidP="00C86093">
                  <w:r w:rsidRPr="001B2B49">
                    <w:t>Towers</w:t>
                  </w:r>
                  <w:r>
                    <w:t>, Supporting Structures</w:t>
                  </w:r>
                </w:p>
              </w:tc>
            </w:tr>
          </w:tbl>
          <w:p w14:paraId="3BEADE63" w14:textId="77777777" w:rsidR="00315D86" w:rsidRDefault="00315D86" w:rsidP="00C86093">
            <w:pPr>
              <w:pStyle w:val="Heading2"/>
            </w:pPr>
            <w:r>
              <w:t>Installations Work Details</w:t>
            </w:r>
          </w:p>
          <w:tbl>
            <w:tblPr>
              <w:tblW w:w="6770" w:type="dxa"/>
              <w:tblInd w:w="1" w:type="dxa"/>
              <w:tblCellMar>
                <w:left w:w="0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3508"/>
              <w:gridCol w:w="3262"/>
            </w:tblGrid>
            <w:tr w:rsidR="00315D86" w14:paraId="1A0DFF74" w14:textId="77777777" w:rsidTr="00C86093">
              <w:trPr>
                <w:trHeight w:val="171"/>
              </w:trPr>
              <w:tc>
                <w:tcPr>
                  <w:tcW w:w="3233" w:type="dxa"/>
                </w:tcPr>
                <w:tbl>
                  <w:tblPr>
                    <w:tblW w:w="3347" w:type="dxa"/>
                    <w:tblInd w:w="1" w:type="dxa"/>
                    <w:tblBorders>
                      <w:top w:val="single" w:sz="6" w:space="0" w:color="A6A6A6" w:themeColor="background1" w:themeShade="A6"/>
                      <w:left w:val="single" w:sz="6" w:space="0" w:color="A6A6A6" w:themeColor="background1" w:themeShade="A6"/>
                      <w:bottom w:val="single" w:sz="6" w:space="0" w:color="A6A6A6" w:themeColor="background1" w:themeShade="A6"/>
                      <w:right w:val="single" w:sz="6" w:space="0" w:color="A6A6A6" w:themeColor="background1" w:themeShade="A6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47"/>
                  </w:tblGrid>
                  <w:tr w:rsidR="00315D86" w14:paraId="21496B1E" w14:textId="77777777" w:rsidTr="00C86093">
                    <w:trPr>
                      <w:trHeight w:val="132"/>
                    </w:trPr>
                    <w:tc>
                      <w:tcPr>
                        <w:tcW w:w="0" w:type="auto"/>
                        <w:tcBorders>
                          <w:top w:val="single" w:sz="6" w:space="0" w:color="A6A6A6" w:themeColor="background1" w:themeShade="A6"/>
                          <w:bottom w:val="single" w:sz="6" w:space="0" w:color="A6A6A6" w:themeColor="background1" w:themeShade="A6"/>
                        </w:tcBorders>
                        <w:vAlign w:val="center"/>
                      </w:tcPr>
                      <w:p w14:paraId="3C6246F8" w14:textId="77777777" w:rsidR="00315D86" w:rsidRDefault="00315D86" w:rsidP="00C86093">
                        <w:pPr>
                          <w:pStyle w:val="Photo"/>
                        </w:pPr>
                        <w:r w:rsidRPr="009B1CDB">
                          <w:rPr>
                            <w:lang w:eastAsia="en-US"/>
                          </w:rPr>
                          <w:drawing>
                            <wp:inline distT="0" distB="0" distL="0" distR="0" wp14:anchorId="2B99C7A6" wp14:editId="458CEE37">
                              <wp:extent cx="1952127" cy="1439693"/>
                              <wp:effectExtent l="19050" t="0" r="0" b="0"/>
                              <wp:docPr id="17" name="Picture 6" descr="9783915456_4a8a0c1f8b_m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9783915456_4a8a0c1f8b_m.jpg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1069" cy="14462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89F1B44" w14:textId="77777777" w:rsidR="00315D86" w:rsidRDefault="00315D86" w:rsidP="00C86093"/>
              </w:tc>
              <w:tc>
                <w:tcPr>
                  <w:tcW w:w="3537" w:type="dxa"/>
                </w:tcPr>
                <w:p w14:paraId="2AE5D07A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HVAC</w:t>
                  </w:r>
                </w:p>
                <w:p w14:paraId="4D7BAAD1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Firefighting &amp; Panic Alarms</w:t>
                  </w:r>
                </w:p>
                <w:p w14:paraId="1C54ED3E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CCTV</w:t>
                  </w:r>
                </w:p>
                <w:p w14:paraId="011E2AC9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Security Alarms</w:t>
                  </w:r>
                </w:p>
                <w:p w14:paraId="7D5C0A87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Solar Panels</w:t>
                  </w:r>
                </w:p>
                <w:p w14:paraId="4F0CCF02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Generators &amp; UPS</w:t>
                  </w:r>
                </w:p>
                <w:p w14:paraId="396E6FBF" w14:textId="77777777" w:rsidR="00315D86" w:rsidRDefault="00315D86" w:rsidP="00C86093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Data and Voice Networking</w:t>
                  </w:r>
                </w:p>
                <w:p w14:paraId="5CC1BB11" w14:textId="77777777" w:rsidR="00315D86" w:rsidRDefault="00315D86" w:rsidP="00315D86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Distribution  Switchgears &amp; Control Panels</w:t>
                  </w:r>
                </w:p>
                <w:p w14:paraId="0F325C5C" w14:textId="77777777" w:rsidR="00315D86" w:rsidRDefault="00315D86" w:rsidP="00315D86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Communication Racks/ Data Cabinets</w:t>
                  </w:r>
                </w:p>
              </w:tc>
            </w:tr>
          </w:tbl>
          <w:p w14:paraId="260DCA4D" w14:textId="77777777" w:rsidR="00315D86" w:rsidRDefault="00315D86" w:rsidP="00315D86">
            <w:pPr>
              <w:pStyle w:val="Heading2"/>
            </w:pPr>
          </w:p>
        </w:tc>
      </w:tr>
    </w:tbl>
    <w:p w14:paraId="54B2C520" w14:textId="77777777" w:rsidR="005C2C9F" w:rsidRDefault="005C2C9F" w:rsidP="002E76C8"/>
    <w:tbl>
      <w:tblPr>
        <w:tblpPr w:leftFromText="180" w:rightFromText="180" w:vertAnchor="page" w:horzAnchor="margin" w:tblpY="216"/>
        <w:tblW w:w="141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0"/>
        <w:gridCol w:w="471"/>
        <w:gridCol w:w="493"/>
        <w:gridCol w:w="6827"/>
      </w:tblGrid>
      <w:tr w:rsidR="007F7685" w14:paraId="41741D70" w14:textId="77777777" w:rsidTr="007F7685">
        <w:trPr>
          <w:trHeight w:hRule="exact" w:val="9681"/>
        </w:trPr>
        <w:tc>
          <w:tcPr>
            <w:tcW w:w="6114" w:type="dxa"/>
          </w:tcPr>
          <w:p w14:paraId="6941369D" w14:textId="77777777" w:rsidR="00315D86" w:rsidRDefault="00315D86" w:rsidP="002F3CFA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</w:p>
          <w:p w14:paraId="05D904A6" w14:textId="77777777" w:rsidR="005C2C9F" w:rsidRDefault="00315D86" w:rsidP="002F3CFA">
            <w:pPr>
              <w:pStyle w:val="Heading1"/>
              <w:rPr>
                <w:b/>
                <w:bCs/>
                <w:color w:val="F07F09" w:themeColor="accent1"/>
                <w:sz w:val="50"/>
                <w:szCs w:val="50"/>
              </w:rPr>
            </w:pPr>
            <w:r>
              <w:rPr>
                <w:b/>
                <w:bCs/>
                <w:color w:val="F07F09" w:themeColor="accent1"/>
                <w:sz w:val="50"/>
                <w:szCs w:val="50"/>
              </w:rPr>
              <w:t>Ac</w:t>
            </w:r>
            <w:r w:rsidRPr="00396AE8">
              <w:rPr>
                <w:b/>
                <w:bCs/>
                <w:color w:val="F07F09" w:themeColor="accent1"/>
                <w:sz w:val="50"/>
                <w:szCs w:val="50"/>
              </w:rPr>
              <w:t>creditations</w:t>
            </w:r>
          </w:p>
          <w:p w14:paraId="78F6F62D" w14:textId="77777777" w:rsidR="007F7685" w:rsidRPr="007F7685" w:rsidRDefault="007F7685" w:rsidP="007F7685"/>
          <w:p w14:paraId="7193FF16" w14:textId="39DA6F9A" w:rsidR="005C2C9F" w:rsidRPr="002F3CFA" w:rsidRDefault="007F7685" w:rsidP="007F7685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0BF83BC5" wp14:editId="4422F296">
                  <wp:extent cx="3930059" cy="4604361"/>
                  <wp:effectExtent l="57150" t="57150" r="32385" b="44450"/>
                  <wp:docPr id="140939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398214" name="Picture 1409398214"/>
                          <pic:cNvPicPr/>
                        </pic:nvPicPr>
                        <pic:blipFill rotWithShape="1">
                          <a:blip r:embed="rId23"/>
                          <a:srcRect l="3566" t="2748" r="3485" b="3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3336" cy="4737074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" w:type="dxa"/>
          </w:tcPr>
          <w:p w14:paraId="55ADE454" w14:textId="77777777" w:rsidR="005C2C9F" w:rsidRPr="002F3CFA" w:rsidRDefault="005C2C9F" w:rsidP="002F3CFA">
            <w:pPr>
              <w:pStyle w:val="NoSpacing"/>
              <w:rPr>
                <w:highlight w:val="yellow"/>
              </w:rPr>
            </w:pPr>
          </w:p>
        </w:tc>
        <w:tc>
          <w:tcPr>
            <w:tcW w:w="574" w:type="dxa"/>
          </w:tcPr>
          <w:p w14:paraId="0B1D55BE" w14:textId="77777777" w:rsidR="005C2C9F" w:rsidRPr="002F3CFA" w:rsidRDefault="005C2C9F" w:rsidP="002F3CFA">
            <w:pPr>
              <w:pStyle w:val="NoSpacing"/>
              <w:rPr>
                <w:highlight w:val="yellow"/>
              </w:rPr>
            </w:pPr>
          </w:p>
        </w:tc>
        <w:tc>
          <w:tcPr>
            <w:tcW w:w="6885" w:type="dxa"/>
          </w:tcPr>
          <w:p w14:paraId="7F6F0AB9" w14:textId="77777777" w:rsidR="005C2C9F" w:rsidRDefault="005C2C9F" w:rsidP="002F3CFA">
            <w:pPr>
              <w:pStyle w:val="Heading2"/>
              <w:rPr>
                <w:highlight w:val="yellow"/>
              </w:rPr>
            </w:pPr>
          </w:p>
          <w:p w14:paraId="61FB5DF5" w14:textId="77777777" w:rsidR="00396AE8" w:rsidRDefault="00396AE8" w:rsidP="00396AE8">
            <w:pPr>
              <w:rPr>
                <w:highlight w:val="yellow"/>
              </w:rPr>
            </w:pPr>
          </w:p>
          <w:p w14:paraId="03505880" w14:textId="77777777" w:rsidR="00431EDF" w:rsidRDefault="00431EDF" w:rsidP="00396AE8">
            <w:pPr>
              <w:rPr>
                <w:highlight w:val="yellow"/>
              </w:rPr>
            </w:pPr>
          </w:p>
          <w:p w14:paraId="3C5FC778" w14:textId="77777777" w:rsidR="005C2C9F" w:rsidRPr="002F3CFA" w:rsidRDefault="00396AE8" w:rsidP="007F7685">
            <w:pPr>
              <w:jc w:val="center"/>
              <w:rPr>
                <w:highlight w:val="yellow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63A5F46" wp14:editId="296F94B1">
                  <wp:extent cx="3906434" cy="4634185"/>
                  <wp:effectExtent l="114300" t="114300" r="94615" b="109855"/>
                  <wp:docPr id="2" name="Picture 1" descr="Image-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1.JPG"/>
                          <pic:cNvPicPr/>
                        </pic:nvPicPr>
                        <pic:blipFill>
                          <a:blip r:embed="rId24"/>
                          <a:srcRect b="6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145" cy="469434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57150" cap="rnd">
                            <a:solidFill>
                              <a:schemeClr val="tx1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6E3B3" w14:textId="10DFC09A" w:rsidR="002A5F5A" w:rsidRDefault="002A5F5A" w:rsidP="002A5F5A"/>
    <w:sectPr w:rsidR="002A5F5A" w:rsidSect="00287DF4">
      <w:footerReference w:type="default" r:id="rId25"/>
      <w:pgSz w:w="15840" w:h="12240" w:orient="landscape" w:code="1"/>
      <w:pgMar w:top="1224" w:right="864" w:bottom="432" w:left="864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C367" w14:textId="77777777" w:rsidR="007C576F" w:rsidRDefault="007C576F" w:rsidP="006B182B">
      <w:pPr>
        <w:spacing w:after="0" w:line="240" w:lineRule="auto"/>
      </w:pPr>
      <w:r>
        <w:separator/>
      </w:r>
    </w:p>
  </w:endnote>
  <w:endnote w:type="continuationSeparator" w:id="0">
    <w:p w14:paraId="43FE90AD" w14:textId="77777777" w:rsidR="007C576F" w:rsidRDefault="007C576F" w:rsidP="006B1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16" w:type="dxa"/>
      <w:tblCellMar>
        <w:left w:w="0" w:type="dxa"/>
        <w:right w:w="144" w:type="dxa"/>
      </w:tblCellMar>
      <w:tblLook w:val="04A0" w:firstRow="1" w:lastRow="0" w:firstColumn="1" w:lastColumn="0" w:noHBand="0" w:noVBand="1"/>
    </w:tblPr>
    <w:tblGrid>
      <w:gridCol w:w="1715"/>
      <w:gridCol w:w="3801"/>
    </w:tblGrid>
    <w:tr w:rsidR="006B182B" w14:paraId="05E54BB6" w14:textId="77777777" w:rsidTr="00106966">
      <w:trPr>
        <w:trHeight w:val="962"/>
      </w:trPr>
      <w:tc>
        <w:tcPr>
          <w:tcW w:w="1715" w:type="dxa"/>
          <w:vAlign w:val="bottom"/>
        </w:tcPr>
        <w:p w14:paraId="70C7F468" w14:textId="77777777" w:rsidR="006B182B" w:rsidRDefault="0040335F" w:rsidP="00886319">
          <w:pPr>
            <w:pStyle w:val="NoSpacing"/>
          </w:pPr>
          <w:r>
            <w:rPr>
              <w:noProof/>
              <w:lang w:eastAsia="en-US"/>
            </w:rPr>
            <w:drawing>
              <wp:inline distT="0" distB="0" distL="0" distR="0" wp14:anchorId="65472EDD" wp14:editId="76DDB2C4">
                <wp:extent cx="922646" cy="645390"/>
                <wp:effectExtent l="19050" t="0" r="0" b="0"/>
                <wp:docPr id="10" name="Picture 9" descr="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383" cy="65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1" w:type="dxa"/>
          <w:vAlign w:val="bottom"/>
        </w:tcPr>
        <w:p w14:paraId="41F835B6" w14:textId="77777777" w:rsidR="006B182B" w:rsidRDefault="006B182B" w:rsidP="00886319">
          <w:pPr>
            <w:pStyle w:val="Heading4"/>
          </w:pPr>
        </w:p>
        <w:sdt>
          <w:sdtPr>
            <w:rPr>
              <w:color w:val="auto"/>
              <w:sz w:val="14"/>
              <w:szCs w:val="14"/>
            </w:rPr>
            <w:alias w:val="Company Address"/>
            <w:tag w:val=""/>
            <w:id w:val="758407760"/>
            <w:placeholder>
              <w:docPart w:val="74C2B05678184F32884E41C7D391224C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 w:multiLine="1"/>
          </w:sdtPr>
          <w:sdtContent>
            <w:p w14:paraId="6A3171BD" w14:textId="77777777" w:rsidR="006B182B" w:rsidRDefault="0040335F" w:rsidP="00886319">
              <w:pPr>
                <w:pStyle w:val="NoSpacing"/>
              </w:pPr>
              <w:r w:rsidRPr="0040335F">
                <w:rPr>
                  <w:color w:val="auto"/>
                  <w:sz w:val="14"/>
                  <w:szCs w:val="14"/>
                </w:rPr>
                <w:t>Plot # 13, Shop # 04, I&amp;T Centre, G-9/4, Islamabad.</w:t>
              </w:r>
              <w:r w:rsidRPr="0040335F">
                <w:rPr>
                  <w:color w:val="auto"/>
                  <w:sz w:val="14"/>
                  <w:szCs w:val="14"/>
                </w:rPr>
                <w:br/>
                <w:t>Phone: +92 51 2281133, 2325443</w:t>
              </w:r>
              <w:r w:rsidRPr="0040335F">
                <w:rPr>
                  <w:color w:val="auto"/>
                  <w:sz w:val="14"/>
                  <w:szCs w:val="14"/>
                </w:rPr>
                <w:br/>
                <w:t>Cell: +92 333 5766744</w:t>
              </w:r>
              <w:r w:rsidRPr="0040335F">
                <w:rPr>
                  <w:color w:val="auto"/>
                  <w:sz w:val="14"/>
                  <w:szCs w:val="14"/>
                </w:rPr>
                <w:br/>
                <w:t>Email:  ammarco.pk@gmail.com</w:t>
              </w:r>
            </w:p>
          </w:sdtContent>
        </w:sdt>
      </w:tc>
    </w:tr>
  </w:tbl>
  <w:p w14:paraId="489635BF" w14:textId="77777777" w:rsidR="006B182B" w:rsidRDefault="006B182B" w:rsidP="002E7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6E0E2" w14:textId="77777777" w:rsidR="007C576F" w:rsidRDefault="007C576F" w:rsidP="006B182B">
      <w:pPr>
        <w:spacing w:after="0" w:line="240" w:lineRule="auto"/>
      </w:pPr>
      <w:r>
        <w:separator/>
      </w:r>
    </w:p>
  </w:footnote>
  <w:footnote w:type="continuationSeparator" w:id="0">
    <w:p w14:paraId="71E080FF" w14:textId="77777777" w:rsidR="007C576F" w:rsidRDefault="007C576F" w:rsidP="006B18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048D42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</w:abstractNum>
  <w:abstractNum w:abstractNumId="1" w15:restartNumberingAfterBreak="0">
    <w:nsid w:val="276B60C2"/>
    <w:multiLevelType w:val="hybridMultilevel"/>
    <w:tmpl w:val="92149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23EB0"/>
    <w:multiLevelType w:val="hybridMultilevel"/>
    <w:tmpl w:val="585C3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EE61D1"/>
    <w:multiLevelType w:val="hybridMultilevel"/>
    <w:tmpl w:val="D3C8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252E3"/>
    <w:multiLevelType w:val="hybridMultilevel"/>
    <w:tmpl w:val="31061A46"/>
    <w:lvl w:ilvl="0" w:tplc="04090005">
      <w:start w:val="1"/>
      <w:numFmt w:val="bullet"/>
      <w:lvlText w:val="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5" w15:restartNumberingAfterBreak="0">
    <w:nsid w:val="57203A28"/>
    <w:multiLevelType w:val="hybridMultilevel"/>
    <w:tmpl w:val="8EF03870"/>
    <w:lvl w:ilvl="0" w:tplc="6A10551A">
      <w:start w:val="1"/>
      <w:numFmt w:val="decimal"/>
      <w:pStyle w:val="thankyou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271E6"/>
    <w:multiLevelType w:val="multilevel"/>
    <w:tmpl w:val="C96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64413"/>
    <w:multiLevelType w:val="hybridMultilevel"/>
    <w:tmpl w:val="8FA67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A0057"/>
    <w:multiLevelType w:val="hybridMultilevel"/>
    <w:tmpl w:val="6DDE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D46167"/>
    <w:multiLevelType w:val="hybridMultilevel"/>
    <w:tmpl w:val="30628078"/>
    <w:lvl w:ilvl="0" w:tplc="DE5C0FC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247863">
    <w:abstractNumId w:val="0"/>
  </w:num>
  <w:num w:numId="2" w16cid:durableId="1224563410">
    <w:abstractNumId w:val="0"/>
    <w:lvlOverride w:ilvl="0">
      <w:startOverride w:val="1"/>
    </w:lvlOverride>
  </w:num>
  <w:num w:numId="3" w16cid:durableId="2066490667">
    <w:abstractNumId w:val="8"/>
  </w:num>
  <w:num w:numId="4" w16cid:durableId="662315095">
    <w:abstractNumId w:val="6"/>
  </w:num>
  <w:num w:numId="5" w16cid:durableId="2031490737">
    <w:abstractNumId w:val="7"/>
  </w:num>
  <w:num w:numId="6" w16cid:durableId="309408721">
    <w:abstractNumId w:val="1"/>
  </w:num>
  <w:num w:numId="7" w16cid:durableId="747654935">
    <w:abstractNumId w:val="3"/>
  </w:num>
  <w:num w:numId="8" w16cid:durableId="429202588">
    <w:abstractNumId w:val="4"/>
  </w:num>
  <w:num w:numId="9" w16cid:durableId="1804035985">
    <w:abstractNumId w:val="9"/>
  </w:num>
  <w:num w:numId="10" w16cid:durableId="2004967956">
    <w:abstractNumId w:val="2"/>
  </w:num>
  <w:num w:numId="11" w16cid:durableId="1615482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88A"/>
    <w:rsid w:val="00014963"/>
    <w:rsid w:val="00023D34"/>
    <w:rsid w:val="00090035"/>
    <w:rsid w:val="000B330B"/>
    <w:rsid w:val="000B5C67"/>
    <w:rsid w:val="000E7B54"/>
    <w:rsid w:val="000F45FC"/>
    <w:rsid w:val="00100BF7"/>
    <w:rsid w:val="00106966"/>
    <w:rsid w:val="001074AC"/>
    <w:rsid w:val="00120E63"/>
    <w:rsid w:val="0016510C"/>
    <w:rsid w:val="00186532"/>
    <w:rsid w:val="00190DA6"/>
    <w:rsid w:val="00191F80"/>
    <w:rsid w:val="00196411"/>
    <w:rsid w:val="001B2B49"/>
    <w:rsid w:val="00203BBC"/>
    <w:rsid w:val="00233EB5"/>
    <w:rsid w:val="00234C7D"/>
    <w:rsid w:val="00277344"/>
    <w:rsid w:val="00277E9A"/>
    <w:rsid w:val="00287DF4"/>
    <w:rsid w:val="00293C64"/>
    <w:rsid w:val="002940A5"/>
    <w:rsid w:val="00297B6D"/>
    <w:rsid w:val="002A50B3"/>
    <w:rsid w:val="002A5F5A"/>
    <w:rsid w:val="002E27BA"/>
    <w:rsid w:val="002E76C8"/>
    <w:rsid w:val="002F3CFA"/>
    <w:rsid w:val="002F79CF"/>
    <w:rsid w:val="00303698"/>
    <w:rsid w:val="003110B9"/>
    <w:rsid w:val="00315D86"/>
    <w:rsid w:val="00322153"/>
    <w:rsid w:val="003311DD"/>
    <w:rsid w:val="00343197"/>
    <w:rsid w:val="0034578F"/>
    <w:rsid w:val="00396AE8"/>
    <w:rsid w:val="003A20BE"/>
    <w:rsid w:val="003A54E9"/>
    <w:rsid w:val="003B6E1A"/>
    <w:rsid w:val="003E2584"/>
    <w:rsid w:val="0040165F"/>
    <w:rsid w:val="004028C7"/>
    <w:rsid w:val="0040335F"/>
    <w:rsid w:val="00431EDF"/>
    <w:rsid w:val="00463ABA"/>
    <w:rsid w:val="00473510"/>
    <w:rsid w:val="004819DA"/>
    <w:rsid w:val="00495B2A"/>
    <w:rsid w:val="004C52EB"/>
    <w:rsid w:val="004D5CC5"/>
    <w:rsid w:val="004E6378"/>
    <w:rsid w:val="004E7291"/>
    <w:rsid w:val="00545EE6"/>
    <w:rsid w:val="005B188A"/>
    <w:rsid w:val="005C2C9F"/>
    <w:rsid w:val="005C3E12"/>
    <w:rsid w:val="005E65BA"/>
    <w:rsid w:val="0060247A"/>
    <w:rsid w:val="00603E37"/>
    <w:rsid w:val="006213E9"/>
    <w:rsid w:val="00627A12"/>
    <w:rsid w:val="0063314D"/>
    <w:rsid w:val="0064153A"/>
    <w:rsid w:val="00641F20"/>
    <w:rsid w:val="0066498B"/>
    <w:rsid w:val="00696EFF"/>
    <w:rsid w:val="006B182B"/>
    <w:rsid w:val="006E2C04"/>
    <w:rsid w:val="006E31C3"/>
    <w:rsid w:val="006E4535"/>
    <w:rsid w:val="006E4D61"/>
    <w:rsid w:val="0074295E"/>
    <w:rsid w:val="0074715E"/>
    <w:rsid w:val="00751BED"/>
    <w:rsid w:val="0075227D"/>
    <w:rsid w:val="00761559"/>
    <w:rsid w:val="00767474"/>
    <w:rsid w:val="007724D9"/>
    <w:rsid w:val="00780210"/>
    <w:rsid w:val="00782322"/>
    <w:rsid w:val="007824BA"/>
    <w:rsid w:val="0078261C"/>
    <w:rsid w:val="007B0180"/>
    <w:rsid w:val="007C576F"/>
    <w:rsid w:val="007C582A"/>
    <w:rsid w:val="007F2889"/>
    <w:rsid w:val="007F5556"/>
    <w:rsid w:val="007F7685"/>
    <w:rsid w:val="008118A5"/>
    <w:rsid w:val="00890ECA"/>
    <w:rsid w:val="008C72B7"/>
    <w:rsid w:val="009037AB"/>
    <w:rsid w:val="00934365"/>
    <w:rsid w:val="00934B33"/>
    <w:rsid w:val="0096085D"/>
    <w:rsid w:val="00963D33"/>
    <w:rsid w:val="00967B50"/>
    <w:rsid w:val="00984E8F"/>
    <w:rsid w:val="009953ED"/>
    <w:rsid w:val="009B1CDB"/>
    <w:rsid w:val="009D4955"/>
    <w:rsid w:val="009D6629"/>
    <w:rsid w:val="00A00905"/>
    <w:rsid w:val="00A17F6B"/>
    <w:rsid w:val="00A457F0"/>
    <w:rsid w:val="00A51804"/>
    <w:rsid w:val="00A94294"/>
    <w:rsid w:val="00AB1A93"/>
    <w:rsid w:val="00AB56B7"/>
    <w:rsid w:val="00AC325C"/>
    <w:rsid w:val="00AC74D7"/>
    <w:rsid w:val="00AE3ABB"/>
    <w:rsid w:val="00AE62D7"/>
    <w:rsid w:val="00AE7272"/>
    <w:rsid w:val="00AF0B11"/>
    <w:rsid w:val="00B23F8E"/>
    <w:rsid w:val="00B240E9"/>
    <w:rsid w:val="00B34FB5"/>
    <w:rsid w:val="00B420F8"/>
    <w:rsid w:val="00B55837"/>
    <w:rsid w:val="00B81E9B"/>
    <w:rsid w:val="00BB07A5"/>
    <w:rsid w:val="00BB61E1"/>
    <w:rsid w:val="00BC508F"/>
    <w:rsid w:val="00BE74BB"/>
    <w:rsid w:val="00C12F2B"/>
    <w:rsid w:val="00C324F6"/>
    <w:rsid w:val="00C42185"/>
    <w:rsid w:val="00CA47E7"/>
    <w:rsid w:val="00CB2603"/>
    <w:rsid w:val="00CB4301"/>
    <w:rsid w:val="00D0488C"/>
    <w:rsid w:val="00D903C6"/>
    <w:rsid w:val="00D97ACF"/>
    <w:rsid w:val="00DA0318"/>
    <w:rsid w:val="00DA0547"/>
    <w:rsid w:val="00DD6DDE"/>
    <w:rsid w:val="00E0356C"/>
    <w:rsid w:val="00E17AF0"/>
    <w:rsid w:val="00E20D7C"/>
    <w:rsid w:val="00E27596"/>
    <w:rsid w:val="00E34B21"/>
    <w:rsid w:val="00E35F3D"/>
    <w:rsid w:val="00E543D3"/>
    <w:rsid w:val="00EA47E3"/>
    <w:rsid w:val="00EB4B43"/>
    <w:rsid w:val="00EB6626"/>
    <w:rsid w:val="00EC63BF"/>
    <w:rsid w:val="00ED3AB1"/>
    <w:rsid w:val="00ED5D03"/>
    <w:rsid w:val="00EF7737"/>
    <w:rsid w:val="00F030B2"/>
    <w:rsid w:val="00F533AF"/>
    <w:rsid w:val="00F70D5F"/>
    <w:rsid w:val="00F94A4C"/>
    <w:rsid w:val="00FF5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D8939"/>
  <w15:docId w15:val="{69827903-E128-446B-AE66-F472A7E5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 w:qFormat="1"/>
    <w:lsdException w:name="toc 2" w:semiHidden="1" w:uiPriority="1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5FC"/>
  </w:style>
  <w:style w:type="paragraph" w:styleId="Heading1">
    <w:name w:val="heading 1"/>
    <w:basedOn w:val="Normal"/>
    <w:next w:val="Normal"/>
    <w:link w:val="Heading1Char"/>
    <w:uiPriority w:val="9"/>
    <w:qFormat/>
    <w:rsid w:val="000F45FC"/>
    <w:pPr>
      <w:keepNext/>
      <w:keepLines/>
      <w:spacing w:after="480" w:line="240" w:lineRule="auto"/>
      <w:contextualSpacing/>
      <w:outlineLvl w:val="0"/>
    </w:pPr>
    <w:rPr>
      <w:rFonts w:asciiTheme="majorHAnsi" w:eastAsiaTheme="majorEastAsia" w:hAnsiTheme="majorHAnsi" w:cstheme="majorBidi"/>
      <w:sz w:val="58"/>
      <w:szCs w:val="5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5FC"/>
    <w:pPr>
      <w:keepNext/>
      <w:keepLines/>
      <w:spacing w:before="480" w:after="120"/>
      <w:contextualSpacing/>
      <w:outlineLvl w:val="1"/>
    </w:pPr>
    <w:rPr>
      <w:rFonts w:asciiTheme="majorHAnsi" w:eastAsiaTheme="majorEastAsia" w:hAnsiTheme="majorHAnsi" w:cstheme="majorBidi"/>
      <w:b/>
      <w:bCs/>
      <w:color w:val="F07F09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5FC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0F45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4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F45FC"/>
    <w:pPr>
      <w:spacing w:after="0" w:line="240" w:lineRule="auto"/>
    </w:pPr>
  </w:style>
  <w:style w:type="paragraph" w:customStyle="1" w:styleId="Photo">
    <w:name w:val="Photo"/>
    <w:basedOn w:val="NoSpacing"/>
    <w:uiPriority w:val="12"/>
    <w:qFormat/>
    <w:rsid w:val="000F45FC"/>
    <w:pPr>
      <w:spacing w:before="100" w:after="100"/>
      <w:ind w:left="101" w:right="101"/>
      <w:jc w:val="center"/>
    </w:pPr>
    <w:rPr>
      <w:noProof/>
    </w:rPr>
  </w:style>
  <w:style w:type="paragraph" w:styleId="Title">
    <w:name w:val="Title"/>
    <w:basedOn w:val="Normal"/>
    <w:link w:val="TitleChar"/>
    <w:uiPriority w:val="2"/>
    <w:qFormat/>
    <w:rsid w:val="000F45FC"/>
    <w:pPr>
      <w:spacing w:line="216" w:lineRule="auto"/>
      <w:contextualSpacing/>
    </w:pPr>
    <w:rPr>
      <w:rFonts w:asciiTheme="majorHAnsi" w:eastAsiaTheme="majorEastAsia" w:hAnsiTheme="majorHAnsi" w:cstheme="majorBidi"/>
      <w:kern w:val="28"/>
      <w:sz w:val="88"/>
      <w:szCs w:val="88"/>
    </w:rPr>
  </w:style>
  <w:style w:type="character" w:customStyle="1" w:styleId="TitleChar">
    <w:name w:val="Title Char"/>
    <w:basedOn w:val="DefaultParagraphFont"/>
    <w:link w:val="Title"/>
    <w:uiPriority w:val="2"/>
    <w:rsid w:val="000F45FC"/>
    <w:rPr>
      <w:rFonts w:asciiTheme="majorHAnsi" w:eastAsiaTheme="majorEastAsia" w:hAnsiTheme="majorHAnsi" w:cstheme="majorBidi"/>
      <w:kern w:val="28"/>
      <w:sz w:val="88"/>
      <w:szCs w:val="88"/>
    </w:rPr>
  </w:style>
  <w:style w:type="paragraph" w:styleId="Subtitle">
    <w:name w:val="Subtitle"/>
    <w:basedOn w:val="Normal"/>
    <w:next w:val="Normal"/>
    <w:link w:val="SubtitleChar"/>
    <w:uiPriority w:val="3"/>
    <w:qFormat/>
    <w:rsid w:val="000F45FC"/>
    <w:pPr>
      <w:numPr>
        <w:ilvl w:val="1"/>
      </w:numPr>
      <w:spacing w:before="60" w:after="0" w:line="240" w:lineRule="auto"/>
    </w:pPr>
    <w:rPr>
      <w:b/>
      <w:bCs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F45FC"/>
    <w:rPr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F45FC"/>
    <w:rPr>
      <w:rFonts w:asciiTheme="majorHAnsi" w:eastAsiaTheme="majorEastAsia" w:hAnsiTheme="majorHAnsi" w:cstheme="majorBidi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F45FC"/>
    <w:rPr>
      <w:rFonts w:asciiTheme="majorHAnsi" w:eastAsiaTheme="majorEastAsia" w:hAnsiTheme="majorHAnsi" w:cstheme="majorBidi"/>
      <w:b/>
      <w:bCs/>
      <w:color w:val="F07F09" w:themeColor="accent1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F45FC"/>
    <w:rPr>
      <w:color w:val="808080"/>
    </w:rPr>
  </w:style>
  <w:style w:type="paragraph" w:customStyle="1" w:styleId="Organization">
    <w:name w:val="Organization"/>
    <w:basedOn w:val="Normal"/>
    <w:uiPriority w:val="3"/>
    <w:qFormat/>
    <w:rsid w:val="000F45FC"/>
    <w:pPr>
      <w:spacing w:before="120" w:after="0" w:line="240" w:lineRule="auto"/>
      <w:contextualSpacing/>
    </w:pPr>
    <w:rPr>
      <w:b/>
      <w:bCs/>
      <w:caps/>
      <w:color w:val="F07F09" w:themeColor="accent1"/>
      <w:sz w:val="40"/>
      <w:szCs w:val="40"/>
    </w:rPr>
  </w:style>
  <w:style w:type="paragraph" w:styleId="ListBullet">
    <w:name w:val="List Bullet"/>
    <w:basedOn w:val="Normal"/>
    <w:uiPriority w:val="2"/>
    <w:unhideWhenUsed/>
    <w:qFormat/>
    <w:rsid w:val="000F45F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F45FC"/>
    <w:rPr>
      <w:rFonts w:asciiTheme="majorHAnsi" w:eastAsiaTheme="majorEastAsia" w:hAnsiTheme="majorHAnsi" w:cstheme="majorBidi"/>
      <w:sz w:val="58"/>
      <w:szCs w:val="58"/>
    </w:rPr>
  </w:style>
  <w:style w:type="character" w:customStyle="1" w:styleId="Heading4Char">
    <w:name w:val="Heading 4 Char"/>
    <w:basedOn w:val="DefaultParagraphFont"/>
    <w:link w:val="Heading4"/>
    <w:uiPriority w:val="9"/>
    <w:rsid w:val="000F45FC"/>
    <w:rPr>
      <w:rFonts w:asciiTheme="majorHAnsi" w:eastAsiaTheme="majorEastAsia" w:hAnsiTheme="majorHAnsi" w:cstheme="majorBidi"/>
      <w:b/>
      <w:bCs/>
      <w:color w:val="F07F09" w:themeColor="accent1"/>
    </w:rPr>
  </w:style>
  <w:style w:type="paragraph" w:customStyle="1" w:styleId="ContactInfo">
    <w:name w:val="Contact Info"/>
    <w:basedOn w:val="Normal"/>
    <w:uiPriority w:val="4"/>
    <w:qFormat/>
    <w:rsid w:val="000F45FC"/>
    <w:pPr>
      <w:contextualSpacing/>
    </w:pPr>
  </w:style>
  <w:style w:type="paragraph" w:styleId="TOCHeading">
    <w:name w:val="TOC Heading"/>
    <w:basedOn w:val="Heading1"/>
    <w:next w:val="Normal"/>
    <w:uiPriority w:val="9"/>
    <w:unhideWhenUsed/>
    <w:qFormat/>
    <w:rsid w:val="000F45FC"/>
    <w:pPr>
      <w:outlineLvl w:val="9"/>
    </w:pPr>
  </w:style>
  <w:style w:type="paragraph" w:styleId="TOC2">
    <w:name w:val="toc 2"/>
    <w:basedOn w:val="TOC1"/>
    <w:next w:val="Normal"/>
    <w:autoRedefine/>
    <w:uiPriority w:val="10"/>
    <w:unhideWhenUsed/>
    <w:qFormat/>
    <w:rsid w:val="000F45FC"/>
    <w:pPr>
      <w:ind w:left="200"/>
    </w:pPr>
  </w:style>
  <w:style w:type="paragraph" w:styleId="TOC1">
    <w:name w:val="toc 1"/>
    <w:basedOn w:val="Normal"/>
    <w:next w:val="Normal"/>
    <w:autoRedefine/>
    <w:uiPriority w:val="10"/>
    <w:unhideWhenUsed/>
    <w:qFormat/>
    <w:rsid w:val="00751BED"/>
    <w:pPr>
      <w:tabs>
        <w:tab w:val="right" w:leader="dot" w:pos="6120"/>
      </w:tabs>
      <w:spacing w:after="100"/>
    </w:pPr>
    <w:rPr>
      <w:rFonts w:asciiTheme="majorHAnsi" w:eastAsiaTheme="majorEastAsia" w:hAnsiTheme="majorHAnsi" w:cstheme="majorBidi"/>
      <w:b/>
      <w:bCs/>
      <w:color w:val="F07F09" w:themeColor="accent1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0F45FC"/>
    <w:rPr>
      <w:rFonts w:asciiTheme="majorHAnsi" w:eastAsiaTheme="majorEastAsia" w:hAnsiTheme="majorHAnsi" w:cstheme="majorBidi"/>
    </w:rPr>
  </w:style>
  <w:style w:type="character" w:customStyle="1" w:styleId="TOCNumbers">
    <w:name w:val="TOC Numbers"/>
    <w:basedOn w:val="DefaultParagraphFont"/>
    <w:uiPriority w:val="11"/>
    <w:qFormat/>
    <w:rsid w:val="000F45FC"/>
    <w:rPr>
      <w:b/>
      <w:bCs/>
      <w:color w:val="F07F09" w:themeColor="accent1"/>
      <w:sz w:val="28"/>
      <w:szCs w:val="28"/>
    </w:rPr>
  </w:style>
  <w:style w:type="character" w:styleId="PageNumber">
    <w:name w:val="page number"/>
    <w:basedOn w:val="DefaultParagraphFont"/>
    <w:uiPriority w:val="12"/>
    <w:unhideWhenUsed/>
    <w:qFormat/>
    <w:rsid w:val="000F45FC"/>
    <w:rPr>
      <w:b/>
      <w:bCs/>
      <w:color w:val="F07F09" w:themeColor="accent1"/>
    </w:rPr>
  </w:style>
  <w:style w:type="paragraph" w:styleId="Quote">
    <w:name w:val="Quote"/>
    <w:basedOn w:val="Normal"/>
    <w:next w:val="Normal"/>
    <w:link w:val="QuoteChar"/>
    <w:uiPriority w:val="2"/>
    <w:unhideWhenUsed/>
    <w:qFormat/>
    <w:rsid w:val="000F45FC"/>
    <w:pPr>
      <w:pBdr>
        <w:top w:val="single" w:sz="8" w:space="10" w:color="F07F09" w:themeColor="accent1"/>
        <w:left w:val="single" w:sz="8" w:space="14" w:color="FFFFFF" w:themeColor="background1"/>
        <w:bottom w:val="single" w:sz="8" w:space="10" w:color="F07F09" w:themeColor="accent1"/>
        <w:right w:val="single" w:sz="8" w:space="14" w:color="FFFFFF" w:themeColor="background1"/>
      </w:pBdr>
      <w:spacing w:before="280" w:after="280" w:line="264" w:lineRule="auto"/>
      <w:ind w:left="288" w:right="288"/>
    </w:pPr>
    <w:rPr>
      <w:i/>
      <w:iCs/>
      <w:color w:val="404040" w:themeColor="text1" w:themeTint="BF"/>
      <w:sz w:val="34"/>
      <w:szCs w:val="34"/>
    </w:rPr>
  </w:style>
  <w:style w:type="character" w:customStyle="1" w:styleId="QuoteChar">
    <w:name w:val="Quote Char"/>
    <w:basedOn w:val="DefaultParagraphFont"/>
    <w:link w:val="Quote"/>
    <w:uiPriority w:val="2"/>
    <w:rsid w:val="000F45FC"/>
    <w:rPr>
      <w:i/>
      <w:iCs/>
      <w:color w:val="404040" w:themeColor="text1" w:themeTint="BF"/>
      <w:sz w:val="34"/>
      <w:szCs w:val="34"/>
    </w:rPr>
  </w:style>
  <w:style w:type="table" w:customStyle="1" w:styleId="Calendar1">
    <w:name w:val="Calendar 1"/>
    <w:basedOn w:val="TableNormal"/>
    <w:uiPriority w:val="99"/>
    <w:qFormat/>
    <w:rsid w:val="000F45FC"/>
    <w:pPr>
      <w:spacing w:after="0" w:line="240" w:lineRule="auto"/>
    </w:pPr>
    <w:rPr>
      <w:color w:val="auto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F45FC"/>
    <w:pPr>
      <w:spacing w:before="40" w:after="40" w:line="264" w:lineRule="auto"/>
      <w:contextualSpacing/>
    </w:pPr>
    <w:rPr>
      <w:i/>
      <w:iCs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8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1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82B"/>
  </w:style>
  <w:style w:type="paragraph" w:styleId="Footer">
    <w:name w:val="footer"/>
    <w:basedOn w:val="Normal"/>
    <w:link w:val="FooterChar"/>
    <w:uiPriority w:val="99"/>
    <w:unhideWhenUsed/>
    <w:rsid w:val="006B1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82B"/>
  </w:style>
  <w:style w:type="paragraph" w:styleId="ListParagraph">
    <w:name w:val="List Paragraph"/>
    <w:basedOn w:val="Normal"/>
    <w:uiPriority w:val="34"/>
    <w:unhideWhenUsed/>
    <w:qFormat/>
    <w:rsid w:val="00751B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E8F"/>
    <w:rPr>
      <w:color w:val="0000FF"/>
      <w:u w:val="single"/>
    </w:rPr>
  </w:style>
  <w:style w:type="paragraph" w:customStyle="1" w:styleId="contd">
    <w:name w:val="contd"/>
    <w:basedOn w:val="Normal"/>
    <w:rsid w:val="00E5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74295E"/>
  </w:style>
  <w:style w:type="paragraph" w:customStyle="1" w:styleId="Default">
    <w:name w:val="Default"/>
    <w:rsid w:val="0075227D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thankyouChar">
    <w:name w:val="thank you Char"/>
    <w:basedOn w:val="DefaultParagraphFont"/>
    <w:link w:val="thankyou"/>
    <w:rsid w:val="002A5F5A"/>
    <w:rPr>
      <w:b/>
      <w:color w:val="30243C" w:themeColor="accent5" w:themeShade="80"/>
      <w:sz w:val="18"/>
    </w:rPr>
  </w:style>
  <w:style w:type="paragraph" w:customStyle="1" w:styleId="thankyou">
    <w:name w:val="thank you"/>
    <w:basedOn w:val="Normal"/>
    <w:link w:val="thankyouChar"/>
    <w:autoRedefine/>
    <w:rsid w:val="002A5F5A"/>
    <w:pPr>
      <w:numPr>
        <w:numId w:val="11"/>
      </w:numPr>
      <w:spacing w:before="100" w:after="0" w:line="240" w:lineRule="auto"/>
    </w:pPr>
    <w:rPr>
      <w:b/>
      <w:color w:val="30243C" w:themeColor="accent5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hujaconstructionsengineers.com/electrical-works.html" TargetMode="External"/><Relationship Id="rId18" Type="http://schemas.openxmlformats.org/officeDocument/2006/relationships/hyperlink" Target="http://www.indiamart.com/tishaindustries/fabrication-service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yperlink" Target="http://www.indiamart.com/tishaindustries/fabrication-service.htm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://www.indiamart.com/tishaindustries/fabrication-service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9.jpe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://www.indiamart.com/tishaindustries/fabrication-service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ahujaconstructionsengineers.com/plumbing-services.html" TargetMode="External"/><Relationship Id="rId22" Type="http://schemas.openxmlformats.org/officeDocument/2006/relationships/image" Target="media/image7.jpeg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mar%20Mahdi\Downloads\TS10400967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C2B05678184F32884E41C7D3912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0102F-0F23-482B-832C-815CAB932551}"/>
      </w:docPartPr>
      <w:docPartBody>
        <w:p w:rsidR="00380404" w:rsidRDefault="00AE7D64" w:rsidP="00AE7D64">
          <w:pPr>
            <w:pStyle w:val="74C2B05678184F32884E41C7D391224C"/>
          </w:pPr>
          <w:r>
            <w:t>[Street Address]</w:t>
          </w:r>
          <w:r>
            <w:br/>
            <w:t>[City, ST  ZIP Code]</w:t>
          </w:r>
        </w:p>
      </w:docPartBody>
    </w:docPart>
    <w:docPart>
      <w:docPartPr>
        <w:name w:val="8CF7BCB1BAC146A8A3F98334ABDE5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481BC-E796-47D4-BE0A-0BA5A678EE6A}"/>
      </w:docPartPr>
      <w:docPartBody>
        <w:p w:rsidR="00DF5743" w:rsidRDefault="007C60D0" w:rsidP="007C60D0">
          <w:pPr>
            <w:pStyle w:val="8CF7BCB1BAC146A8A3F98334ABDE543D"/>
          </w:pPr>
          <w:r>
            <w:t>[Street Address]</w:t>
          </w:r>
          <w:r>
            <w:br/>
            <w:t>[City, ST  ZIP Code]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D64"/>
    <w:rsid w:val="000E2ABB"/>
    <w:rsid w:val="00257896"/>
    <w:rsid w:val="00273109"/>
    <w:rsid w:val="003100F5"/>
    <w:rsid w:val="00380404"/>
    <w:rsid w:val="003E4BD4"/>
    <w:rsid w:val="00405C38"/>
    <w:rsid w:val="00452DC3"/>
    <w:rsid w:val="005B274F"/>
    <w:rsid w:val="007C60D0"/>
    <w:rsid w:val="00812AF9"/>
    <w:rsid w:val="008D133A"/>
    <w:rsid w:val="009156E0"/>
    <w:rsid w:val="00920D3B"/>
    <w:rsid w:val="00AE7D64"/>
    <w:rsid w:val="00B420F8"/>
    <w:rsid w:val="00B77829"/>
    <w:rsid w:val="00C24BC1"/>
    <w:rsid w:val="00D00E19"/>
    <w:rsid w:val="00D979CB"/>
    <w:rsid w:val="00DF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C2B05678184F32884E41C7D391224C">
    <w:name w:val="74C2B05678184F32884E41C7D391224C"/>
    <w:rsid w:val="00AE7D64"/>
  </w:style>
  <w:style w:type="character" w:styleId="PlaceholderText">
    <w:name w:val="Placeholder Text"/>
    <w:basedOn w:val="DefaultParagraphFont"/>
    <w:uiPriority w:val="99"/>
    <w:semiHidden/>
    <w:rsid w:val="00257896"/>
    <w:rPr>
      <w:color w:val="808080"/>
    </w:rPr>
  </w:style>
  <w:style w:type="paragraph" w:customStyle="1" w:styleId="8CF7BCB1BAC146A8A3F98334ABDE543D">
    <w:name w:val="8CF7BCB1BAC146A8A3F98334ABDE543D"/>
    <w:rsid w:val="007C60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Plot # 13, Shop # 04, I&amp;T Centre, G-9/4, Islamabad.
Phone: +92 51 2281133, 2325443
Cell: +92 333 5766744
Email:  ammarco.pk@gmail.com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B419A4-A49B-4AB2-9300-8DAC9AA1D6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05BB32-D382-4517-863D-BA17E23D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TS104009678</Template>
  <TotalTime>374</TotalTime>
  <Pages>5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AMMARCO ENGINEERING ASSOCIATES</Company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Ammar Mahdi</dc:creator>
  <cp:lastModifiedBy>Munir Khan</cp:lastModifiedBy>
  <cp:revision>21</cp:revision>
  <dcterms:created xsi:type="dcterms:W3CDTF">2014-10-16T21:40:00Z</dcterms:created>
  <dcterms:modified xsi:type="dcterms:W3CDTF">2025-11-02T19:05:00Z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TC040096789991</vt:lpwstr>
  </property>
</Properties>
</file>